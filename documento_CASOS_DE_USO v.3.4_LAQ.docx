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lang w:eastAsia="es-CO"/>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509152"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214264" w:rsidRPr="008B07E9" w:rsidRDefault="00214264" w:rsidP="007038A8">
                                  <w:pPr>
                                    <w:jc w:val="center"/>
                                  </w:pPr>
                                  <w:r>
                                    <w:rPr>
                                      <w:rFonts w:cs="Arial"/>
                                      <w:szCs w:val="22"/>
                                    </w:rPr>
                                    <w:t>sistema</w:t>
                                  </w:r>
                                </w:p>
                                <w:p w14:paraId="64D2DF48" w14:textId="77777777" w:rsidR="00214264" w:rsidRPr="009E2EFC" w:rsidRDefault="00214264"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214264" w:rsidRPr="008B07E9" w:rsidRDefault="00214264" w:rsidP="007038A8">
                            <w:pPr>
                              <w:jc w:val="center"/>
                            </w:pPr>
                            <w:r>
                              <w:rPr>
                                <w:rFonts w:cs="Arial"/>
                                <w:szCs w:val="22"/>
                              </w:rPr>
                              <w:t>sistema</w:t>
                            </w:r>
                          </w:p>
                          <w:p w14:paraId="64D2DF48" w14:textId="77777777" w:rsidR="00214264" w:rsidRPr="009E2EFC" w:rsidRDefault="00214264"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BABC6"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214264" w:rsidRPr="008B07E9" w:rsidRDefault="00214264" w:rsidP="00B377BA">
                                  <w:pPr>
                                    <w:jc w:val="center"/>
                                  </w:pPr>
                                  <w:proofErr w:type="spellStart"/>
                                  <w:r>
                                    <w:rPr>
                                      <w:rFonts w:cs="Arial"/>
                                      <w:szCs w:val="22"/>
                                    </w:rPr>
                                    <w:t>SuperAdministrador</w:t>
                                  </w:r>
                                  <w:proofErr w:type="spellEnd"/>
                                </w:p>
                                <w:p w14:paraId="0B765069" w14:textId="77777777" w:rsidR="00214264" w:rsidRPr="009E2EFC" w:rsidRDefault="00214264"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214264" w:rsidRPr="008B07E9" w:rsidRDefault="00214264" w:rsidP="00B377BA">
                            <w:pPr>
                              <w:jc w:val="center"/>
                            </w:pPr>
                            <w:proofErr w:type="spellStart"/>
                            <w:r>
                              <w:rPr>
                                <w:rFonts w:cs="Arial"/>
                                <w:szCs w:val="22"/>
                              </w:rPr>
                              <w:t>SuperAdministrador</w:t>
                            </w:r>
                            <w:proofErr w:type="spellEnd"/>
                          </w:p>
                          <w:p w14:paraId="0B765069" w14:textId="77777777" w:rsidR="00214264" w:rsidRPr="009E2EFC" w:rsidRDefault="00214264"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A6439"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214264" w:rsidRPr="008B07E9" w:rsidRDefault="00214264" w:rsidP="0030698D">
                                  <w:pPr>
                                    <w:jc w:val="center"/>
                                  </w:pPr>
                                  <w:r>
                                    <w:rPr>
                                      <w:rFonts w:cs="Arial"/>
                                      <w:szCs w:val="22"/>
                                    </w:rPr>
                                    <w:t>Administrador</w:t>
                                  </w:r>
                                </w:p>
                                <w:p w14:paraId="079AACA4" w14:textId="77777777" w:rsidR="00214264" w:rsidRPr="009E2EFC" w:rsidRDefault="00214264"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214264" w:rsidRPr="008B07E9" w:rsidRDefault="00214264" w:rsidP="0030698D">
                            <w:pPr>
                              <w:jc w:val="center"/>
                            </w:pPr>
                            <w:r>
                              <w:rPr>
                                <w:rFonts w:cs="Arial"/>
                                <w:szCs w:val="22"/>
                              </w:rPr>
                              <w:t>Administrador</w:t>
                            </w:r>
                          </w:p>
                          <w:p w14:paraId="079AACA4" w14:textId="77777777" w:rsidR="00214264" w:rsidRPr="009E2EFC" w:rsidRDefault="00214264"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F5F3A4"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214264" w:rsidRPr="009E2EFC" w:rsidRDefault="00214264"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214264" w:rsidRPr="009E2EFC" w:rsidRDefault="00214264"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C3DBE0"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PiRMTVVAwAA4w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214264" w:rsidRPr="008B07E9" w:rsidRDefault="00214264" w:rsidP="00A76BDC">
                                  <w:pPr>
                                    <w:jc w:val="center"/>
                                  </w:pPr>
                                  <w:r>
                                    <w:rPr>
                                      <w:rFonts w:cs="Arial"/>
                                      <w:szCs w:val="22"/>
                                    </w:rPr>
                                    <w:t>Cliente</w:t>
                                  </w:r>
                                </w:p>
                                <w:p w14:paraId="00A645AB" w14:textId="77777777" w:rsidR="00214264" w:rsidRPr="009E2EFC" w:rsidRDefault="00214264"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214264" w:rsidRPr="008B07E9" w:rsidRDefault="00214264" w:rsidP="00A76BDC">
                            <w:pPr>
                              <w:jc w:val="center"/>
                            </w:pPr>
                            <w:r>
                              <w:rPr>
                                <w:rFonts w:cs="Arial"/>
                                <w:szCs w:val="22"/>
                              </w:rPr>
                              <w:t>Cliente</w:t>
                            </w:r>
                          </w:p>
                          <w:p w14:paraId="00A645AB" w14:textId="77777777" w:rsidR="00214264" w:rsidRPr="009E2EFC" w:rsidRDefault="00214264"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lang w:eastAsia="es-CO"/>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lang w:eastAsia="es-CO"/>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22E252EE" w14:textId="01E84096" w:rsidR="007E1FFA" w:rsidRPr="008B2581" w:rsidRDefault="00FA484E" w:rsidP="008B2581">
            <w:pPr>
              <w:pStyle w:val="Prrafodelista"/>
              <w:numPr>
                <w:ilvl w:val="0"/>
                <w:numId w:val="12"/>
              </w:numPr>
              <w:rPr>
                <w:rFonts w:ascii="Arial" w:hAnsi="Arial" w:cs="Arial"/>
                <w:b/>
                <w:color w:val="0000FF"/>
                <w:lang w:val="es-ES"/>
              </w:rPr>
            </w:pPr>
            <w:r w:rsidRPr="008B2581">
              <w:rPr>
                <w:rFonts w:ascii="Arial" w:hAnsi="Arial" w:cs="Arial"/>
                <w:color w:val="0000FF"/>
                <w:lang w:val="es-ES" w:eastAsia="es-ES"/>
              </w:rPr>
              <w:t>Recarga vehicular</w:t>
            </w: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6F053A1A" w14:textId="6655B3DC" w:rsidR="005A1F2E" w:rsidRPr="005A1F2E" w:rsidRDefault="00632B15" w:rsidP="008B2581">
            <w:pPr>
              <w:rPr>
                <w:rFonts w:ascii="Arial" w:hAnsi="Arial" w:cs="Arial"/>
              </w:rPr>
            </w:pPr>
            <w:r w:rsidRPr="000463D8">
              <w:rPr>
                <w:rFonts w:ascii="Arial" w:hAnsi="Arial" w:cs="Arial"/>
                <w:b/>
              </w:rPr>
              <w:lastRenderedPageBreak/>
              <w:t>DATOS DE ENTRADA:</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8B2581" w:rsidRPr="009B2573" w14:paraId="238C03F1" w14:textId="77777777" w:rsidTr="008B2581">
        <w:trPr>
          <w:trHeight w:val="189"/>
        </w:trPr>
        <w:tc>
          <w:tcPr>
            <w:tcW w:w="559" w:type="dxa"/>
            <w:tcBorders>
              <w:bottom w:val="single" w:sz="4" w:space="0" w:color="auto"/>
            </w:tcBorders>
            <w:vAlign w:val="center"/>
          </w:tcPr>
          <w:p w14:paraId="14015BAF" w14:textId="288E625C"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1</w:t>
            </w:r>
          </w:p>
        </w:tc>
        <w:tc>
          <w:tcPr>
            <w:tcW w:w="4539" w:type="dxa"/>
            <w:gridSpan w:val="5"/>
            <w:tcBorders>
              <w:bottom w:val="single" w:sz="4" w:space="0" w:color="auto"/>
            </w:tcBorders>
          </w:tcPr>
          <w:p w14:paraId="1326FAC7" w14:textId="2B8C5827" w:rsidR="008B2581" w:rsidRPr="0082051B" w:rsidRDefault="0082051B" w:rsidP="008B2581">
            <w:pPr>
              <w:spacing w:line="240" w:lineRule="auto"/>
              <w:rPr>
                <w:rFonts w:ascii="Arial" w:eastAsia="Arial Unicode MS" w:hAnsi="Arial" w:cs="Arial"/>
                <w:lang w:val="es-ES"/>
              </w:rPr>
            </w:pPr>
            <w:r w:rsidRPr="0082051B">
              <w:rPr>
                <w:rFonts w:ascii="Arial" w:eastAsia="Arial Unicode MS" w:hAnsi="Arial" w:cs="Arial"/>
                <w:lang w:val="es-ES"/>
              </w:rPr>
              <w:t>id</w:t>
            </w:r>
          </w:p>
        </w:tc>
        <w:tc>
          <w:tcPr>
            <w:tcW w:w="4560" w:type="dxa"/>
            <w:gridSpan w:val="2"/>
            <w:tcBorders>
              <w:bottom w:val="single" w:sz="4" w:space="0" w:color="auto"/>
            </w:tcBorders>
            <w:vAlign w:val="center"/>
          </w:tcPr>
          <w:p w14:paraId="596F7298" w14:textId="77F2AA00"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 xml:space="preserve">, </w:t>
            </w:r>
            <w:proofErr w:type="spellStart"/>
            <w:r w:rsidRPr="0082051B">
              <w:rPr>
                <w:rFonts w:ascii="Arial" w:eastAsia="Arial Unicode MS" w:hAnsi="Arial" w:cs="Arial"/>
                <w:lang w:val="es-ES"/>
              </w:rPr>
              <w:t>unique</w:t>
            </w:r>
            <w:proofErr w:type="spellEnd"/>
          </w:p>
        </w:tc>
      </w:tr>
      <w:tr w:rsidR="008B2581" w:rsidRPr="009B2573" w14:paraId="0F858AF2" w14:textId="77777777" w:rsidTr="008B2581">
        <w:trPr>
          <w:trHeight w:val="189"/>
        </w:trPr>
        <w:tc>
          <w:tcPr>
            <w:tcW w:w="559" w:type="dxa"/>
            <w:tcBorders>
              <w:bottom w:val="single" w:sz="4" w:space="0" w:color="auto"/>
            </w:tcBorders>
            <w:vAlign w:val="center"/>
          </w:tcPr>
          <w:p w14:paraId="59CC72E3" w14:textId="796022CF"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2</w:t>
            </w:r>
          </w:p>
        </w:tc>
        <w:tc>
          <w:tcPr>
            <w:tcW w:w="4539" w:type="dxa"/>
            <w:gridSpan w:val="5"/>
            <w:tcBorders>
              <w:bottom w:val="single" w:sz="4" w:space="0" w:color="auto"/>
            </w:tcBorders>
          </w:tcPr>
          <w:p w14:paraId="136061C8" w14:textId="421EA4D6" w:rsidR="008B2581"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nit</w:t>
            </w:r>
            <w:proofErr w:type="spellEnd"/>
          </w:p>
        </w:tc>
        <w:tc>
          <w:tcPr>
            <w:tcW w:w="4560" w:type="dxa"/>
            <w:gridSpan w:val="2"/>
            <w:tcBorders>
              <w:bottom w:val="single" w:sz="4" w:space="0" w:color="auto"/>
            </w:tcBorders>
            <w:vAlign w:val="center"/>
          </w:tcPr>
          <w:p w14:paraId="7393FE09" w14:textId="528D293D"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int</w:t>
            </w:r>
            <w:proofErr w:type="spellEnd"/>
          </w:p>
        </w:tc>
      </w:tr>
      <w:tr w:rsidR="008B2581" w:rsidRPr="009B2573" w14:paraId="213C5481" w14:textId="77777777" w:rsidTr="008B2581">
        <w:trPr>
          <w:trHeight w:val="189"/>
        </w:trPr>
        <w:tc>
          <w:tcPr>
            <w:tcW w:w="559" w:type="dxa"/>
            <w:tcBorders>
              <w:bottom w:val="single" w:sz="4" w:space="0" w:color="auto"/>
            </w:tcBorders>
            <w:vAlign w:val="center"/>
          </w:tcPr>
          <w:p w14:paraId="7E5AFCA7" w14:textId="782452A9" w:rsidR="008B2581"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3</w:t>
            </w:r>
          </w:p>
        </w:tc>
        <w:tc>
          <w:tcPr>
            <w:tcW w:w="4539" w:type="dxa"/>
            <w:gridSpan w:val="5"/>
            <w:tcBorders>
              <w:bottom w:val="single" w:sz="4" w:space="0" w:color="auto"/>
            </w:tcBorders>
          </w:tcPr>
          <w:p w14:paraId="039B8EE7" w14:textId="496577C8" w:rsidR="008B2581"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name</w:t>
            </w:r>
            <w:proofErr w:type="spellEnd"/>
          </w:p>
        </w:tc>
        <w:tc>
          <w:tcPr>
            <w:tcW w:w="4560" w:type="dxa"/>
            <w:gridSpan w:val="2"/>
            <w:tcBorders>
              <w:bottom w:val="single" w:sz="4" w:space="0" w:color="auto"/>
            </w:tcBorders>
            <w:vAlign w:val="center"/>
          </w:tcPr>
          <w:p w14:paraId="01C5EDB1" w14:textId="58EF72C9" w:rsidR="008B2581"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w:t>
            </w:r>
          </w:p>
        </w:tc>
      </w:tr>
      <w:tr w:rsidR="0082051B" w:rsidRPr="009B2573" w14:paraId="6FB27DB0" w14:textId="77777777" w:rsidTr="008B2581">
        <w:trPr>
          <w:trHeight w:val="189"/>
        </w:trPr>
        <w:tc>
          <w:tcPr>
            <w:tcW w:w="559" w:type="dxa"/>
            <w:tcBorders>
              <w:bottom w:val="single" w:sz="4" w:space="0" w:color="auto"/>
            </w:tcBorders>
            <w:vAlign w:val="center"/>
          </w:tcPr>
          <w:p w14:paraId="051E3763" w14:textId="24841A27"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4</w:t>
            </w:r>
          </w:p>
        </w:tc>
        <w:tc>
          <w:tcPr>
            <w:tcW w:w="4539" w:type="dxa"/>
            <w:gridSpan w:val="5"/>
            <w:tcBorders>
              <w:bottom w:val="single" w:sz="4" w:space="0" w:color="auto"/>
            </w:tcBorders>
          </w:tcPr>
          <w:p w14:paraId="733F9020" w14:textId="43606AD9" w:rsidR="0082051B" w:rsidRPr="0082051B" w:rsidRDefault="0082051B" w:rsidP="0082051B">
            <w:pPr>
              <w:spacing w:line="240" w:lineRule="auto"/>
              <w:rPr>
                <w:rFonts w:ascii="Arial" w:eastAsia="Arial Unicode MS" w:hAnsi="Arial" w:cs="Arial"/>
                <w:lang w:val="es-ES"/>
              </w:rPr>
            </w:pPr>
            <w:proofErr w:type="spellStart"/>
            <w:r w:rsidRPr="0082051B">
              <w:rPr>
                <w:rFonts w:ascii="Arial" w:eastAsia="Arial Unicode MS" w:hAnsi="Arial" w:cs="Arial"/>
                <w:lang w:val="es-ES"/>
              </w:rPr>
              <w:t>phone</w:t>
            </w:r>
            <w:proofErr w:type="spellEnd"/>
          </w:p>
        </w:tc>
        <w:tc>
          <w:tcPr>
            <w:tcW w:w="4560" w:type="dxa"/>
            <w:gridSpan w:val="2"/>
            <w:tcBorders>
              <w:bottom w:val="single" w:sz="4" w:space="0" w:color="auto"/>
            </w:tcBorders>
            <w:vAlign w:val="center"/>
          </w:tcPr>
          <w:p w14:paraId="6889208C" w14:textId="543A2FC9" w:rsidR="0082051B"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int</w:t>
            </w:r>
            <w:proofErr w:type="spellEnd"/>
            <w:r w:rsidRPr="0082051B">
              <w:rPr>
                <w:rFonts w:ascii="Arial" w:eastAsia="Arial Unicode MS" w:hAnsi="Arial" w:cs="Arial"/>
                <w:lang w:val="es-ES"/>
              </w:rPr>
              <w:t>[*]</w:t>
            </w:r>
          </w:p>
        </w:tc>
      </w:tr>
      <w:tr w:rsidR="0082051B" w:rsidRPr="009B2573" w14:paraId="4DCB61E5" w14:textId="77777777" w:rsidTr="008B2581">
        <w:trPr>
          <w:trHeight w:val="189"/>
        </w:trPr>
        <w:tc>
          <w:tcPr>
            <w:tcW w:w="559" w:type="dxa"/>
            <w:tcBorders>
              <w:bottom w:val="single" w:sz="4" w:space="0" w:color="auto"/>
            </w:tcBorders>
            <w:vAlign w:val="center"/>
          </w:tcPr>
          <w:p w14:paraId="2D8CB92E" w14:textId="7AEC0E46" w:rsidR="0082051B" w:rsidRPr="0082051B" w:rsidRDefault="0082051B" w:rsidP="0082051B">
            <w:pPr>
              <w:spacing w:line="240" w:lineRule="auto"/>
              <w:jc w:val="center"/>
              <w:rPr>
                <w:rFonts w:ascii="Arial" w:eastAsia="Arial Unicode MS" w:hAnsi="Arial" w:cs="Arial"/>
                <w:lang w:val="es-ES"/>
              </w:rPr>
            </w:pPr>
            <w:r w:rsidRPr="0082051B">
              <w:rPr>
                <w:rFonts w:ascii="Arial" w:eastAsia="Arial Unicode MS" w:hAnsi="Arial" w:cs="Arial"/>
                <w:lang w:val="es-ES"/>
              </w:rPr>
              <w:t>5</w:t>
            </w:r>
          </w:p>
        </w:tc>
        <w:tc>
          <w:tcPr>
            <w:tcW w:w="4539" w:type="dxa"/>
            <w:gridSpan w:val="5"/>
            <w:tcBorders>
              <w:bottom w:val="single" w:sz="4" w:space="0" w:color="auto"/>
            </w:tcBorders>
          </w:tcPr>
          <w:p w14:paraId="0AA8F773" w14:textId="639340BF" w:rsidR="0082051B"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address</w:t>
            </w:r>
            <w:proofErr w:type="spellEnd"/>
          </w:p>
        </w:tc>
        <w:tc>
          <w:tcPr>
            <w:tcW w:w="4560" w:type="dxa"/>
            <w:gridSpan w:val="2"/>
            <w:tcBorders>
              <w:bottom w:val="single" w:sz="4" w:space="0" w:color="auto"/>
            </w:tcBorders>
            <w:vAlign w:val="center"/>
          </w:tcPr>
          <w:p w14:paraId="0F29B32C" w14:textId="091EF638" w:rsidR="0082051B" w:rsidRPr="0082051B" w:rsidRDefault="0082051B" w:rsidP="0004359A">
            <w:pPr>
              <w:spacing w:line="240" w:lineRule="auto"/>
              <w:rPr>
                <w:rFonts w:ascii="Arial" w:eastAsia="Arial Unicode MS" w:hAnsi="Arial" w:cs="Arial"/>
                <w:lang w:val="es-ES"/>
              </w:rPr>
            </w:pPr>
            <w:proofErr w:type="spellStart"/>
            <w:r w:rsidRPr="0082051B">
              <w:rPr>
                <w:rFonts w:ascii="Arial" w:eastAsia="Arial Unicode MS" w:hAnsi="Arial" w:cs="Arial"/>
                <w:lang w:val="es-ES"/>
              </w:rPr>
              <w:t>String</w:t>
            </w:r>
            <w:proofErr w:type="spellEnd"/>
            <w:r w:rsidRPr="0082051B">
              <w:rPr>
                <w:rFonts w:ascii="Arial" w:eastAsia="Arial Unicode MS" w:hAnsi="Arial" w:cs="Arial"/>
                <w:lang w:val="es-ES"/>
              </w:rPr>
              <w:t>[*]</w:t>
            </w:r>
          </w:p>
        </w:tc>
      </w:tr>
      <w:tr w:rsidR="00EA01FA" w:rsidRPr="009B2573" w14:paraId="2BA6E2FF" w14:textId="77777777" w:rsidTr="008B2581">
        <w:trPr>
          <w:trHeight w:val="189"/>
        </w:trPr>
        <w:tc>
          <w:tcPr>
            <w:tcW w:w="559" w:type="dxa"/>
            <w:tcBorders>
              <w:bottom w:val="single" w:sz="4" w:space="0" w:color="auto"/>
            </w:tcBorders>
            <w:vAlign w:val="center"/>
          </w:tcPr>
          <w:p w14:paraId="71197E08" w14:textId="3C5F0BD5" w:rsidR="00EA01FA"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6</w:t>
            </w:r>
          </w:p>
        </w:tc>
        <w:tc>
          <w:tcPr>
            <w:tcW w:w="4539" w:type="dxa"/>
            <w:gridSpan w:val="5"/>
            <w:tcBorders>
              <w:bottom w:val="single" w:sz="4" w:space="0" w:color="auto"/>
            </w:tcBorders>
          </w:tcPr>
          <w:p w14:paraId="7A04FC67" w14:textId="2555B0E3" w:rsidR="00EA01FA" w:rsidRPr="0082051B" w:rsidRDefault="00EA01FA" w:rsidP="008B2581">
            <w:pPr>
              <w:spacing w:line="240" w:lineRule="auto"/>
              <w:rPr>
                <w:rFonts w:ascii="Arial" w:eastAsia="Arial Unicode MS" w:hAnsi="Arial" w:cs="Arial"/>
                <w:lang w:val="es-ES"/>
              </w:rPr>
            </w:pPr>
            <w:r>
              <w:rPr>
                <w:rFonts w:ascii="Arial" w:eastAsia="Arial Unicode MS" w:hAnsi="Arial" w:cs="Arial"/>
                <w:lang w:val="es-ES"/>
              </w:rPr>
              <w:t>email</w:t>
            </w:r>
          </w:p>
        </w:tc>
        <w:tc>
          <w:tcPr>
            <w:tcW w:w="4560" w:type="dxa"/>
            <w:gridSpan w:val="2"/>
            <w:tcBorders>
              <w:bottom w:val="single" w:sz="4" w:space="0" w:color="auto"/>
            </w:tcBorders>
            <w:vAlign w:val="center"/>
          </w:tcPr>
          <w:p w14:paraId="2C53F33B" w14:textId="68C034A7" w:rsidR="00EA01FA" w:rsidRPr="0082051B" w:rsidRDefault="00EA01FA" w:rsidP="0004359A">
            <w:pPr>
              <w:spacing w:line="240" w:lineRule="auto"/>
              <w:rPr>
                <w:rFonts w:ascii="Arial" w:eastAsia="Arial Unicode MS" w:hAnsi="Arial" w:cs="Arial"/>
                <w:lang w:val="es-ES"/>
              </w:rPr>
            </w:pPr>
            <w:proofErr w:type="spellStart"/>
            <w:r>
              <w:rPr>
                <w:rFonts w:ascii="Arial" w:eastAsia="Arial Unicode MS" w:hAnsi="Arial" w:cs="Arial"/>
                <w:lang w:val="es-ES"/>
              </w:rPr>
              <w:t>String</w:t>
            </w:r>
            <w:proofErr w:type="spellEnd"/>
            <w:r>
              <w:rPr>
                <w:rFonts w:ascii="Arial" w:eastAsia="Arial Unicode MS" w:hAnsi="Arial" w:cs="Arial"/>
                <w:lang w:val="es-ES"/>
              </w:rPr>
              <w:t xml:space="preserve"> [1.*]</w:t>
            </w:r>
          </w:p>
        </w:tc>
      </w:tr>
      <w:tr w:rsidR="00852FC8" w:rsidRPr="009B2573" w14:paraId="257FFF52" w14:textId="77777777" w:rsidTr="008B2581">
        <w:trPr>
          <w:trHeight w:val="189"/>
        </w:trPr>
        <w:tc>
          <w:tcPr>
            <w:tcW w:w="559" w:type="dxa"/>
            <w:tcBorders>
              <w:bottom w:val="single" w:sz="4" w:space="0" w:color="auto"/>
            </w:tcBorders>
            <w:vAlign w:val="center"/>
          </w:tcPr>
          <w:p w14:paraId="24F0B3C2" w14:textId="0DE761EC" w:rsidR="00852FC8"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7</w:t>
            </w:r>
          </w:p>
        </w:tc>
        <w:tc>
          <w:tcPr>
            <w:tcW w:w="4539" w:type="dxa"/>
            <w:gridSpan w:val="5"/>
            <w:tcBorders>
              <w:bottom w:val="single" w:sz="4" w:space="0" w:color="auto"/>
            </w:tcBorders>
          </w:tcPr>
          <w:p w14:paraId="412CDA11" w14:textId="5CD10779" w:rsidR="00852FC8" w:rsidRPr="0082051B" w:rsidRDefault="00852FC8" w:rsidP="008B2581">
            <w:pPr>
              <w:spacing w:line="240" w:lineRule="auto"/>
              <w:rPr>
                <w:rFonts w:ascii="Arial" w:eastAsia="Arial Unicode MS" w:hAnsi="Arial" w:cs="Arial"/>
                <w:lang w:val="es-ES"/>
              </w:rPr>
            </w:pPr>
            <w:proofErr w:type="spellStart"/>
            <w:r>
              <w:rPr>
                <w:rFonts w:ascii="Arial" w:eastAsia="Arial Unicode MS" w:hAnsi="Arial" w:cs="Arial"/>
                <w:lang w:val="es-ES"/>
              </w:rPr>
              <w:t>state</w:t>
            </w:r>
            <w:proofErr w:type="spellEnd"/>
          </w:p>
        </w:tc>
        <w:tc>
          <w:tcPr>
            <w:tcW w:w="4560" w:type="dxa"/>
            <w:gridSpan w:val="2"/>
            <w:tcBorders>
              <w:bottom w:val="single" w:sz="4" w:space="0" w:color="auto"/>
            </w:tcBorders>
            <w:vAlign w:val="center"/>
          </w:tcPr>
          <w:p w14:paraId="70B687AE" w14:textId="2C7AA093" w:rsidR="00852FC8" w:rsidRPr="0082051B" w:rsidRDefault="00852FC8" w:rsidP="0004359A">
            <w:pPr>
              <w:spacing w:line="240" w:lineRule="auto"/>
              <w:rPr>
                <w:rFonts w:ascii="Arial" w:eastAsia="Arial Unicode MS" w:hAnsi="Arial" w:cs="Arial"/>
                <w:lang w:val="es-ES"/>
              </w:rPr>
            </w:pPr>
            <w:proofErr w:type="spellStart"/>
            <w:r>
              <w:rPr>
                <w:rFonts w:ascii="Arial" w:eastAsia="Arial Unicode MS" w:hAnsi="Arial" w:cs="Arial"/>
                <w:lang w:val="es-ES"/>
              </w:rPr>
              <w:t>Enumeration</w:t>
            </w:r>
            <w:proofErr w:type="spellEnd"/>
            <w:r>
              <w:rPr>
                <w:rFonts w:ascii="Arial" w:eastAsia="Arial Unicode MS" w:hAnsi="Arial" w:cs="Arial"/>
                <w:lang w:val="es-ES"/>
              </w:rPr>
              <w:t xml:space="preserve"> </w:t>
            </w:r>
            <w:proofErr w:type="spellStart"/>
            <w:r>
              <w:rPr>
                <w:rFonts w:ascii="Arial" w:eastAsia="Arial Unicode MS" w:hAnsi="Arial" w:cs="Arial"/>
                <w:lang w:val="es-ES"/>
              </w:rPr>
              <w:t>State</w:t>
            </w:r>
            <w:proofErr w:type="spellEnd"/>
          </w:p>
        </w:tc>
      </w:tr>
      <w:tr w:rsidR="0082051B" w:rsidRPr="009B2573" w14:paraId="60AD690C" w14:textId="77777777" w:rsidTr="0082051B">
        <w:trPr>
          <w:trHeight w:val="189"/>
        </w:trPr>
        <w:tc>
          <w:tcPr>
            <w:tcW w:w="559" w:type="dxa"/>
            <w:tcBorders>
              <w:bottom w:val="single" w:sz="4" w:space="0" w:color="auto"/>
            </w:tcBorders>
          </w:tcPr>
          <w:p w14:paraId="0E776FE7" w14:textId="387934E3" w:rsidR="0082051B" w:rsidRPr="0082051B" w:rsidRDefault="00EA01FA" w:rsidP="0082051B">
            <w:pPr>
              <w:spacing w:line="240" w:lineRule="auto"/>
              <w:jc w:val="center"/>
              <w:rPr>
                <w:rFonts w:ascii="Arial" w:eastAsia="Arial Unicode MS" w:hAnsi="Arial" w:cs="Arial"/>
                <w:lang w:val="es-ES"/>
              </w:rPr>
            </w:pPr>
            <w:r>
              <w:rPr>
                <w:rFonts w:ascii="Arial" w:eastAsia="Arial Unicode MS" w:hAnsi="Arial" w:cs="Arial"/>
                <w:lang w:val="es-ES"/>
              </w:rPr>
              <w:t>8</w:t>
            </w:r>
          </w:p>
        </w:tc>
        <w:tc>
          <w:tcPr>
            <w:tcW w:w="4539" w:type="dxa"/>
            <w:gridSpan w:val="5"/>
            <w:tcBorders>
              <w:bottom w:val="single" w:sz="4" w:space="0" w:color="auto"/>
            </w:tcBorders>
          </w:tcPr>
          <w:p w14:paraId="170C9F00" w14:textId="491BB3A9" w:rsidR="0082051B" w:rsidRPr="0082051B" w:rsidRDefault="0082051B" w:rsidP="008B2581">
            <w:pPr>
              <w:spacing w:line="240" w:lineRule="auto"/>
              <w:rPr>
                <w:rFonts w:ascii="Arial" w:eastAsia="Arial Unicode MS" w:hAnsi="Arial" w:cs="Arial"/>
                <w:lang w:val="es-ES"/>
              </w:rPr>
            </w:pPr>
            <w:proofErr w:type="spellStart"/>
            <w:r w:rsidRPr="0082051B">
              <w:rPr>
                <w:rFonts w:ascii="Arial" w:eastAsia="Arial Unicode MS" w:hAnsi="Arial" w:cs="Arial"/>
                <w:lang w:val="es-ES"/>
              </w:rPr>
              <w:t>type</w:t>
            </w:r>
            <w:proofErr w:type="spellEnd"/>
          </w:p>
        </w:tc>
        <w:tc>
          <w:tcPr>
            <w:tcW w:w="4560" w:type="dxa"/>
            <w:gridSpan w:val="2"/>
            <w:tcBorders>
              <w:bottom w:val="single" w:sz="4" w:space="0" w:color="auto"/>
            </w:tcBorders>
          </w:tcPr>
          <w:p w14:paraId="77CED8B4" w14:textId="2A64D015" w:rsidR="0082051B" w:rsidRPr="0082051B" w:rsidRDefault="00852FC8" w:rsidP="0004359A">
            <w:pPr>
              <w:spacing w:line="240" w:lineRule="auto"/>
              <w:rPr>
                <w:rFonts w:ascii="Arial" w:eastAsia="Arial Unicode MS" w:hAnsi="Arial" w:cs="Arial"/>
                <w:lang w:val="es-ES"/>
              </w:rPr>
            </w:pPr>
            <w:proofErr w:type="spellStart"/>
            <w:r>
              <w:rPr>
                <w:rFonts w:ascii="Arial" w:eastAsia="Arial Unicode MS" w:hAnsi="Arial" w:cs="Arial"/>
                <w:lang w:val="es-ES"/>
              </w:rPr>
              <w:t>Enumeration</w:t>
            </w:r>
            <w:proofErr w:type="spellEnd"/>
            <w:r w:rsidR="0082051B" w:rsidRPr="0082051B">
              <w:rPr>
                <w:rFonts w:ascii="Arial" w:eastAsia="Arial Unicode MS" w:hAnsi="Arial" w:cs="Arial"/>
                <w:lang w:val="es-ES"/>
              </w:rPr>
              <w:t xml:space="preserve"> </w:t>
            </w:r>
            <w:proofErr w:type="spellStart"/>
            <w:r w:rsidR="0082051B" w:rsidRPr="0082051B">
              <w:rPr>
                <w:rFonts w:ascii="Arial" w:eastAsia="Arial Unicode MS" w:hAnsi="Arial" w:cs="Arial"/>
                <w:lang w:val="es-ES"/>
              </w:rPr>
              <w:t>ExternSystem</w:t>
            </w:r>
            <w:r w:rsidR="00F54367" w:rsidRPr="0082051B">
              <w:rPr>
                <w:rFonts w:ascii="Arial" w:eastAsia="Arial Unicode MS" w:hAnsi="Arial" w:cs="Arial"/>
                <w:lang w:val="es-ES"/>
              </w:rPr>
              <w:t>type</w:t>
            </w:r>
            <w:proofErr w:type="spellEnd"/>
          </w:p>
          <w:p w14:paraId="20C14B5F" w14:textId="084B297B"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1. Electrificadora</w:t>
            </w:r>
          </w:p>
          <w:p w14:paraId="32753822" w14:textId="468303B6"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2. Recarga vehicular</w:t>
            </w:r>
          </w:p>
          <w:p w14:paraId="5A3C91AC" w14:textId="2B324784" w:rsidR="0082051B" w:rsidRPr="0082051B" w:rsidRDefault="0082051B" w:rsidP="0082051B">
            <w:pPr>
              <w:spacing w:line="240" w:lineRule="auto"/>
              <w:rPr>
                <w:rFonts w:ascii="Arial" w:eastAsia="Arial Unicode MS" w:hAnsi="Arial" w:cs="Arial"/>
                <w:lang w:val="es-ES"/>
              </w:rPr>
            </w:pPr>
            <w:r w:rsidRPr="0082051B">
              <w:rPr>
                <w:rFonts w:ascii="Arial" w:eastAsia="Arial Unicode MS" w:hAnsi="Arial" w:cs="Arial"/>
                <w:lang w:val="es-ES"/>
              </w:rPr>
              <w:t>3. otro</w:t>
            </w:r>
          </w:p>
        </w:tc>
      </w:tr>
      <w:tr w:rsidR="00632B15" w:rsidRPr="000463D8" w14:paraId="639ABF2A" w14:textId="77777777" w:rsidTr="002A1D4C">
        <w:tc>
          <w:tcPr>
            <w:tcW w:w="9658" w:type="dxa"/>
            <w:gridSpan w:val="8"/>
            <w:tcBorders>
              <w:top w:val="nil"/>
              <w:bottom w:val="single" w:sz="4" w:space="0" w:color="auto"/>
            </w:tcBorders>
          </w:tcPr>
          <w:p w14:paraId="77B4868D" w14:textId="555C7A49"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F54367" w:rsidRPr="009B2573" w14:paraId="08D3E6DF" w14:textId="77777777" w:rsidTr="008B2581">
        <w:trPr>
          <w:trHeight w:val="259"/>
        </w:trPr>
        <w:tc>
          <w:tcPr>
            <w:tcW w:w="559" w:type="dxa"/>
            <w:tcBorders>
              <w:bottom w:val="single" w:sz="4" w:space="0" w:color="auto"/>
            </w:tcBorders>
            <w:vAlign w:val="center"/>
          </w:tcPr>
          <w:p w14:paraId="64863857" w14:textId="444CA97E" w:rsidR="00F54367" w:rsidRPr="009B2573" w:rsidRDefault="00F54367" w:rsidP="002A1D4C">
            <w:pPr>
              <w:spacing w:line="240" w:lineRule="auto"/>
              <w:rPr>
                <w:rFonts w:ascii="Arial" w:hAnsi="Arial" w:cs="Arial"/>
              </w:rPr>
            </w:pPr>
            <w:r>
              <w:rPr>
                <w:rFonts w:ascii="Arial" w:hAnsi="Arial" w:cs="Arial"/>
              </w:rPr>
              <w:t>1</w:t>
            </w:r>
          </w:p>
        </w:tc>
        <w:tc>
          <w:tcPr>
            <w:tcW w:w="4539" w:type="dxa"/>
            <w:gridSpan w:val="5"/>
            <w:tcBorders>
              <w:bottom w:val="single" w:sz="4" w:space="0" w:color="auto"/>
            </w:tcBorders>
            <w:vAlign w:val="center"/>
          </w:tcPr>
          <w:p w14:paraId="0C2C3D2C" w14:textId="200B2184" w:rsidR="00F54367" w:rsidRPr="00F54367" w:rsidRDefault="00F54367" w:rsidP="002A1D4C">
            <w:pPr>
              <w:spacing w:line="240" w:lineRule="auto"/>
              <w:rPr>
                <w:rFonts w:ascii="Arial" w:eastAsia="Arial Unicode MS" w:hAnsi="Arial" w:cs="Arial"/>
                <w:lang w:val="es-ES"/>
              </w:rPr>
            </w:pPr>
            <w:proofErr w:type="spellStart"/>
            <w:r w:rsidRPr="00F54367">
              <w:rPr>
                <w:rFonts w:ascii="Arial" w:eastAsia="Arial Unicode MS" w:hAnsi="Arial" w:cs="Arial"/>
                <w:lang w:val="es-ES"/>
              </w:rPr>
              <w:t>ExternSystem</w:t>
            </w:r>
            <w:proofErr w:type="spellEnd"/>
          </w:p>
        </w:tc>
        <w:tc>
          <w:tcPr>
            <w:tcW w:w="4560" w:type="dxa"/>
            <w:gridSpan w:val="2"/>
            <w:tcBorders>
              <w:bottom w:val="single" w:sz="4" w:space="0" w:color="auto"/>
            </w:tcBorders>
            <w:vAlign w:val="center"/>
          </w:tcPr>
          <w:p w14:paraId="1833731D" w14:textId="062A4E51" w:rsidR="00F54367" w:rsidRPr="00F54367" w:rsidRDefault="00F54367" w:rsidP="00F54367">
            <w:pPr>
              <w:spacing w:line="240" w:lineRule="auto"/>
              <w:rPr>
                <w:rFonts w:ascii="Arial" w:hAnsi="Arial" w:cs="Arial"/>
              </w:rPr>
            </w:pPr>
            <w:proofErr w:type="spellStart"/>
            <w:r w:rsidRPr="00F54367">
              <w:rPr>
                <w:rFonts w:ascii="Arial" w:eastAsia="Arial Unicode MS" w:hAnsi="Arial" w:cs="Arial"/>
                <w:lang w:val="es-ES"/>
              </w:rPr>
              <w:t>SistemaExterno</w:t>
            </w:r>
            <w:proofErr w:type="spellEnd"/>
          </w:p>
        </w:tc>
      </w:tr>
      <w:tr w:rsidR="00632B15" w:rsidRPr="000463D8" w14:paraId="7FAD81E7" w14:textId="77777777" w:rsidTr="002A1D4C">
        <w:tc>
          <w:tcPr>
            <w:tcW w:w="9658" w:type="dxa"/>
            <w:gridSpan w:val="8"/>
          </w:tcPr>
          <w:p w14:paraId="4E057E68" w14:textId="2C14C2B9" w:rsidR="00632B15" w:rsidRDefault="00632B15" w:rsidP="002A1D4C">
            <w:pPr>
              <w:rPr>
                <w:rFonts w:ascii="Arial" w:hAnsi="Arial" w:cs="Arial"/>
                <w:b/>
              </w:rPr>
            </w:pPr>
            <w:r w:rsidRPr="000463D8">
              <w:rPr>
                <w:rFonts w:ascii="Arial" w:hAnsi="Arial" w:cs="Arial"/>
                <w:b/>
              </w:rPr>
              <w:t>PRECONDICIÓN:</w:t>
            </w:r>
          </w:p>
          <w:p w14:paraId="788F70AB" w14:textId="52F3C91B" w:rsidR="00852FC8" w:rsidRPr="00852FC8" w:rsidRDefault="00852FC8" w:rsidP="002A1D4C">
            <w:pPr>
              <w:rPr>
                <w:rFonts w:ascii="Arial" w:hAnsi="Arial" w:cs="Arial"/>
              </w:rPr>
            </w:pPr>
            <w:r w:rsidRPr="00852FC8">
              <w:rPr>
                <w:rFonts w:ascii="Arial" w:hAnsi="Arial" w:cs="Arial"/>
              </w:rPr>
              <w:t>El usuario debe estar validado en el sistema como superadministrador</w:t>
            </w:r>
          </w:p>
          <w:p w14:paraId="5BD169A7" w14:textId="4901C8CD" w:rsidR="00E80DF7" w:rsidRDefault="00D03F51" w:rsidP="00386BCB">
            <w:pPr>
              <w:jc w:val="both"/>
              <w:rPr>
                <w:rFonts w:ascii="Arial" w:hAnsi="Arial" w:cs="Arial"/>
                <w:lang w:eastAsia="es-ES"/>
              </w:rPr>
            </w:pPr>
            <w:r w:rsidRPr="00852FC8">
              <w:rPr>
                <w:rFonts w:ascii="Arial" w:hAnsi="Arial" w:cs="Arial"/>
                <w:lang w:eastAsia="es-ES"/>
              </w:rPr>
              <w:t xml:space="preserve">El sistema externo </w:t>
            </w:r>
            <w:r w:rsidR="00936CBE">
              <w:rPr>
                <w:rFonts w:ascii="Arial" w:hAnsi="Arial" w:cs="Arial"/>
                <w:lang w:eastAsia="es-ES"/>
              </w:rPr>
              <w:t>a crear</w:t>
            </w:r>
            <w:r w:rsidR="00852FC8">
              <w:rPr>
                <w:rFonts w:ascii="Arial" w:hAnsi="Arial" w:cs="Arial"/>
                <w:lang w:eastAsia="es-ES"/>
              </w:rPr>
              <w:t xml:space="preserve"> </w:t>
            </w:r>
            <w:r w:rsidRPr="00852FC8">
              <w:rPr>
                <w:rFonts w:ascii="Arial" w:hAnsi="Arial" w:cs="Arial"/>
                <w:lang w:eastAsia="es-ES"/>
              </w:rPr>
              <w:t>n</w:t>
            </w:r>
            <w:r w:rsidR="00852FC8">
              <w:rPr>
                <w:rFonts w:ascii="Arial" w:hAnsi="Arial" w:cs="Arial"/>
                <w:lang w:eastAsia="es-ES"/>
              </w:rPr>
              <w:t>o debe estar previamente creado.</w:t>
            </w:r>
          </w:p>
          <w:p w14:paraId="2A4ECCD5" w14:textId="28486AD5" w:rsidR="00852FC8" w:rsidRPr="00852FC8" w:rsidRDefault="00852FC8" w:rsidP="00386BCB">
            <w:pPr>
              <w:jc w:val="both"/>
              <w:rPr>
                <w:rFonts w:ascii="Arial" w:hAnsi="Arial" w:cs="Arial"/>
                <w:lang w:eastAsia="es-ES"/>
              </w:rPr>
            </w:pPr>
            <w:r>
              <w:rPr>
                <w:rFonts w:ascii="Arial" w:hAnsi="Arial" w:cs="Arial"/>
                <w:lang w:eastAsia="es-ES"/>
              </w:rPr>
              <w:t xml:space="preserve">El sistema </w:t>
            </w:r>
            <w:r w:rsidR="00EA01FA">
              <w:rPr>
                <w:rFonts w:ascii="Arial" w:hAnsi="Arial" w:cs="Arial"/>
                <w:lang w:eastAsia="es-ES"/>
              </w:rPr>
              <w:t xml:space="preserve">externo </w:t>
            </w:r>
            <w:r>
              <w:rPr>
                <w:rFonts w:ascii="Arial" w:hAnsi="Arial" w:cs="Arial"/>
                <w:lang w:eastAsia="es-ES"/>
              </w:rPr>
              <w:t>a editar debe estar previamente creado.</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lastRenderedPageBreak/>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lang w:eastAsia="es-CO"/>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lastRenderedPageBreak/>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74424D6B" w14:textId="77777777" w:rsidTr="00214264">
              <w:tc>
                <w:tcPr>
                  <w:tcW w:w="2689" w:type="dxa"/>
                </w:tcPr>
                <w:p w14:paraId="7DB58B8D"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38B78A5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221E64" w14:paraId="2897B493" w14:textId="77777777" w:rsidTr="00214264">
              <w:tc>
                <w:tcPr>
                  <w:tcW w:w="2689" w:type="dxa"/>
                </w:tcPr>
                <w:p w14:paraId="2EA0F5B6"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6FFF1A0F"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474E2D5B" w14:textId="77777777" w:rsidTr="00214264">
              <w:tc>
                <w:tcPr>
                  <w:tcW w:w="2689" w:type="dxa"/>
                </w:tcPr>
                <w:p w14:paraId="76412169"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3BABC26A"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221E64" w14:paraId="144721F1" w14:textId="77777777" w:rsidTr="00214264">
              <w:tc>
                <w:tcPr>
                  <w:tcW w:w="2689" w:type="dxa"/>
                </w:tcPr>
                <w:p w14:paraId="1D2ED587" w14:textId="77777777" w:rsidR="00221E64" w:rsidRPr="000B0B27"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28C24AE0"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40BF3B02"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03478815" w14:textId="77777777" w:rsidR="00221E64" w:rsidRDefault="00221E64" w:rsidP="00221E64">
                  <w:pPr>
                    <w:spacing w:line="240" w:lineRule="auto"/>
                    <w:jc w:val="center"/>
                    <w:rPr>
                      <w:rFonts w:ascii="Arial" w:eastAsia="Arial Unicode MS" w:hAnsi="Arial" w:cs="Arial"/>
                      <w:color w:val="0000FF"/>
                      <w:lang w:val="es-ES"/>
                    </w:rPr>
                  </w:pPr>
                </w:p>
                <w:p w14:paraId="6A3C44A0"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25219468"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221E64" w14:paraId="034D224E" w14:textId="77777777" w:rsidTr="00214264">
              <w:tc>
                <w:tcPr>
                  <w:tcW w:w="2689" w:type="dxa"/>
                </w:tcPr>
                <w:p w14:paraId="22FB72CA"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236F639C"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0AD30901" w14:textId="77777777" w:rsidTr="00214264">
              <w:tc>
                <w:tcPr>
                  <w:tcW w:w="2689" w:type="dxa"/>
                </w:tcPr>
                <w:p w14:paraId="4129BA84" w14:textId="77777777" w:rsidR="00221E64" w:rsidRPr="0004359A" w:rsidRDefault="00221E64" w:rsidP="00221E64">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8E52BE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221E64" w14:paraId="2EB61CEF" w14:textId="77777777" w:rsidTr="00214264">
              <w:tc>
                <w:tcPr>
                  <w:tcW w:w="2689" w:type="dxa"/>
                </w:tcPr>
                <w:p w14:paraId="5D0D2009" w14:textId="77777777" w:rsidR="00221E64" w:rsidRPr="004762D8"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5B92EDB5"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221E64" w14:paraId="4CDDEE67" w14:textId="77777777" w:rsidTr="00214264">
              <w:tc>
                <w:tcPr>
                  <w:tcW w:w="2689" w:type="dxa"/>
                </w:tcPr>
                <w:p w14:paraId="1B80D10C" w14:textId="77777777" w:rsidR="00221E64" w:rsidRPr="000B0B27" w:rsidRDefault="00221E64" w:rsidP="00221E6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37E07321" w14:textId="77777777" w:rsidR="00221E64" w:rsidRDefault="00221E64" w:rsidP="00221E64">
                  <w:pPr>
                    <w:spacing w:line="240" w:lineRule="auto"/>
                    <w:jc w:val="center"/>
                    <w:rPr>
                      <w:rFonts w:ascii="Arial" w:eastAsia="Arial Unicode MS" w:hAnsi="Arial" w:cs="Arial"/>
                      <w:color w:val="0000FF"/>
                      <w:lang w:val="es-ES"/>
                    </w:rPr>
                  </w:pPr>
                </w:p>
              </w:tc>
              <w:tc>
                <w:tcPr>
                  <w:tcW w:w="1701" w:type="dxa"/>
                </w:tcPr>
                <w:p w14:paraId="38AD948D" w14:textId="77777777" w:rsidR="00221E64" w:rsidRDefault="00221E64" w:rsidP="00221E6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628BDB6"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1402DCD1" w14:textId="77777777" w:rsidR="00221E64" w:rsidRDefault="00221E64" w:rsidP="00221E64">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B105ECD"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Administrador</w:t>
            </w:r>
          </w:p>
          <w:p w14:paraId="2E11AD00" w14:textId="77777777" w:rsidR="00221E64" w:rsidRPr="00762BD4" w:rsidRDefault="00221E64" w:rsidP="00221E64">
            <w:pPr>
              <w:ind w:left="720"/>
              <w:jc w:val="both"/>
              <w:rPr>
                <w:rFonts w:ascii="Arial" w:hAnsi="Arial" w:cs="Arial"/>
                <w:color w:val="0000FF"/>
                <w:lang w:eastAsia="es-ES"/>
              </w:rPr>
            </w:pPr>
            <w:r w:rsidRPr="00762BD4">
              <w:rPr>
                <w:rFonts w:ascii="Arial" w:hAnsi="Arial" w:cs="Arial"/>
                <w:color w:val="0000FF"/>
                <w:lang w:eastAsia="es-ES"/>
              </w:rPr>
              <w:t xml:space="preserve">Analista </w:t>
            </w:r>
          </w:p>
          <w:p w14:paraId="77269A42" w14:textId="77777777" w:rsidR="00221E64" w:rsidRDefault="00221E64" w:rsidP="00221E64">
            <w:pPr>
              <w:ind w:left="720"/>
              <w:jc w:val="both"/>
              <w:rPr>
                <w:rFonts w:ascii="Arial" w:hAnsi="Arial" w:cs="Arial"/>
                <w:color w:val="0000FF"/>
                <w:lang w:eastAsia="es-ES"/>
              </w:rPr>
            </w:pPr>
            <w:r w:rsidRPr="00762BD4">
              <w:rPr>
                <w:rFonts w:ascii="Arial" w:hAnsi="Arial" w:cs="Arial"/>
                <w:color w:val="0000FF"/>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75648" behindDoc="0" locked="0" layoutInCell="1" allowOverlap="1" wp14:anchorId="247068A0" wp14:editId="388445DB">
                      <wp:simplePos x="0" y="0"/>
                      <wp:positionH relativeFrom="column">
                        <wp:posOffset>1685926</wp:posOffset>
                      </wp:positionH>
                      <wp:positionV relativeFrom="paragraph">
                        <wp:posOffset>1419225</wp:posOffset>
                      </wp:positionV>
                      <wp:extent cx="45719" cy="603250"/>
                      <wp:effectExtent l="38100" t="0" r="50165" b="63500"/>
                      <wp:wrapNone/>
                      <wp:docPr id="53" name="Conector: angular 53"/>
                      <wp:cNvGraphicFramePr/>
                      <a:graphic xmlns:a="http://schemas.openxmlformats.org/drawingml/2006/main">
                        <a:graphicData uri="http://schemas.microsoft.com/office/word/2010/wordprocessingShape">
                          <wps:wsp>
                            <wps:cNvCnPr/>
                            <wps:spPr>
                              <a:xfrm flipH="1">
                                <a:off x="0" y="0"/>
                                <a:ext cx="45719" cy="603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058C9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2.75pt;margin-top:111.75pt;width:3.6pt;height:4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" strokecolor="#4579b8 [3044]">
                      <v:stroke endarrow="block"/>
                    </v:shape>
                  </w:pict>
                </mc:Fallback>
              </mc:AlternateContent>
            </w:r>
            <w:r w:rsidR="00B90814">
              <w:rPr>
                <w:rFonts w:ascii="Arial" w:hAnsi="Arial" w:cs="Arial"/>
                <w:noProof/>
                <w:color w:val="0000FF"/>
                <w:lang w:eastAsia="es-CO"/>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eastAsia="es-CO"/>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 xml:space="preserve">Al escoger esta opción, el Administrador tendrá la posibilidad de hacer la creación de un nuevo Rol dentro del sistema, concediéndole los atributos </w:t>
            </w:r>
            <w:r w:rsidRPr="0031247B">
              <w:rPr>
                <w:rFonts w:ascii="Arial" w:hAnsi="Arial" w:cs="Arial"/>
                <w:color w:val="0000FF"/>
                <w:lang w:val="es-ES" w:eastAsia="es-ES"/>
              </w:rPr>
              <w:lastRenderedPageBreak/>
              <w:t>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43CB04FC" w14:textId="0BA82F5F" w:rsidR="00B90814" w:rsidRPr="00221E64" w:rsidRDefault="00A71A78" w:rsidP="00221E64">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4EB8F7A" w14:textId="4E2E06F5" w:rsidR="00B90814" w:rsidRPr="00221E64" w:rsidRDefault="00B90814" w:rsidP="00357668">
            <w:pPr>
              <w:jc w:val="both"/>
              <w:rPr>
                <w:rFonts w:ascii="Arial" w:hAnsi="Arial" w:cs="Arial"/>
                <w:b/>
              </w:rPr>
            </w:pPr>
            <w:r>
              <w:rPr>
                <w:rFonts w:ascii="Arial" w:hAnsi="Arial" w:cs="Arial"/>
                <w:b/>
              </w:rPr>
              <w:lastRenderedPageBreak/>
              <w:t>PROTOTIPO EXPLORATORIO</w:t>
            </w: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193507FD" w:rsidR="008F30DD" w:rsidRPr="008F30DD" w:rsidRDefault="00221E64" w:rsidP="008F30DD">
      <w:pPr>
        <w:rPr>
          <w:lang w:val="es-ES"/>
        </w:rPr>
      </w:pPr>
      <w:r>
        <w:rPr>
          <w:noProof/>
        </w:rPr>
        <w:drawing>
          <wp:inline distT="0" distB="0" distL="0" distR="0" wp14:anchorId="6C8520CE" wp14:editId="29729747">
            <wp:extent cx="6350000" cy="46118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075" cy="4614124"/>
                    </a:xfrm>
                    <a:prstGeom prst="rect">
                      <a:avLst/>
                    </a:prstGeom>
                    <a:noFill/>
                    <a:ln>
                      <a:noFill/>
                    </a:ln>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lastRenderedPageBreak/>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lastRenderedPageBreak/>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eastAsia="es-CO"/>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un </w:t>
            </w:r>
            <w:proofErr w:type="spellStart"/>
            <w:r>
              <w:rPr>
                <w:rFonts w:ascii="Arial" w:hAnsi="Arial" w:cs="Arial"/>
                <w:color w:val="0000FF"/>
                <w:lang w:val="es-ES" w:eastAsia="es-ES"/>
              </w:rPr>
              <w:t>backup</w:t>
            </w:r>
            <w:proofErr w:type="spell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lastRenderedPageBreak/>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5273FC35" w:rsidR="000837D6" w:rsidRDefault="000837D6" w:rsidP="00632B15">
      <w:pPr>
        <w:rPr>
          <w:rFonts w:ascii="Arial" w:hAnsi="Arial" w:cs="Arial"/>
          <w:b/>
          <w:bCs/>
          <w:lang w:val="es-ES"/>
        </w:rPr>
      </w:pPr>
    </w:p>
    <w:p w14:paraId="469F4E8D" w14:textId="68955422" w:rsidR="006F45B0" w:rsidRDefault="006F45B0" w:rsidP="00632B15">
      <w:pPr>
        <w:rPr>
          <w:rFonts w:ascii="Arial" w:hAnsi="Arial" w:cs="Arial"/>
          <w:b/>
          <w:bCs/>
          <w:lang w:val="es-ES"/>
        </w:rPr>
      </w:pPr>
    </w:p>
    <w:p w14:paraId="43C97F2F" w14:textId="2420F7F5" w:rsidR="006F45B0" w:rsidRDefault="006F45B0" w:rsidP="00632B15">
      <w:pPr>
        <w:rPr>
          <w:rFonts w:ascii="Arial" w:hAnsi="Arial" w:cs="Arial"/>
          <w:b/>
          <w:bCs/>
          <w:lang w:val="es-ES"/>
        </w:rPr>
      </w:pPr>
    </w:p>
    <w:p w14:paraId="1FD5293A" w14:textId="4F9B6AE3" w:rsidR="006F45B0" w:rsidRDefault="006F45B0" w:rsidP="00632B15">
      <w:pPr>
        <w:rPr>
          <w:rFonts w:ascii="Arial" w:hAnsi="Arial" w:cs="Arial"/>
          <w:b/>
          <w:bCs/>
          <w:lang w:val="es-ES"/>
        </w:rPr>
      </w:pPr>
    </w:p>
    <w:p w14:paraId="186077FC" w14:textId="47E7B924" w:rsidR="006F45B0" w:rsidRDefault="006F45B0" w:rsidP="00632B15">
      <w:pPr>
        <w:rPr>
          <w:rFonts w:ascii="Arial" w:hAnsi="Arial" w:cs="Arial"/>
          <w:b/>
          <w:bCs/>
          <w:lang w:val="es-ES"/>
        </w:rPr>
      </w:pPr>
    </w:p>
    <w:p w14:paraId="1FB67591" w14:textId="35C90D33" w:rsidR="006F45B0" w:rsidRDefault="006F45B0" w:rsidP="00632B15">
      <w:pPr>
        <w:rPr>
          <w:rFonts w:ascii="Arial" w:hAnsi="Arial" w:cs="Arial"/>
          <w:b/>
          <w:bCs/>
          <w:lang w:val="es-ES"/>
        </w:rPr>
      </w:pPr>
    </w:p>
    <w:p w14:paraId="7D0C28FA" w14:textId="568CFBA6" w:rsidR="006F45B0" w:rsidRDefault="006F45B0" w:rsidP="00632B15">
      <w:pPr>
        <w:rPr>
          <w:rFonts w:ascii="Arial" w:hAnsi="Arial" w:cs="Arial"/>
          <w:b/>
          <w:bCs/>
          <w:lang w:val="es-ES"/>
        </w:rPr>
      </w:pPr>
    </w:p>
    <w:p w14:paraId="799F00D1" w14:textId="63EF593F" w:rsidR="006F45B0" w:rsidRDefault="006F45B0" w:rsidP="00632B15">
      <w:pPr>
        <w:rPr>
          <w:rFonts w:ascii="Arial" w:hAnsi="Arial" w:cs="Arial"/>
          <w:b/>
          <w:bCs/>
          <w:lang w:val="es-ES"/>
        </w:rPr>
      </w:pPr>
    </w:p>
    <w:p w14:paraId="703FA185" w14:textId="54247123" w:rsidR="006F45B0" w:rsidRDefault="006F45B0" w:rsidP="00632B15">
      <w:pPr>
        <w:rPr>
          <w:rFonts w:ascii="Arial" w:hAnsi="Arial" w:cs="Arial"/>
          <w:b/>
          <w:bCs/>
          <w:lang w:val="es-ES"/>
        </w:rPr>
      </w:pPr>
    </w:p>
    <w:p w14:paraId="15153571" w14:textId="69AFEED7" w:rsidR="006F45B0" w:rsidRDefault="006F45B0" w:rsidP="00632B15">
      <w:pPr>
        <w:rPr>
          <w:rFonts w:ascii="Arial" w:hAnsi="Arial" w:cs="Arial"/>
          <w:b/>
          <w:bCs/>
          <w:lang w:val="es-ES"/>
        </w:rPr>
      </w:pPr>
    </w:p>
    <w:p w14:paraId="1D6A9030" w14:textId="1C2A525D" w:rsidR="006F45B0" w:rsidRDefault="006F45B0" w:rsidP="00632B15">
      <w:pPr>
        <w:rPr>
          <w:rFonts w:ascii="Arial" w:hAnsi="Arial" w:cs="Arial"/>
          <w:b/>
          <w:bCs/>
          <w:lang w:val="es-ES"/>
        </w:rPr>
      </w:pPr>
    </w:p>
    <w:p w14:paraId="1EA673DB" w14:textId="72B769A1" w:rsidR="006F45B0" w:rsidRDefault="006F45B0" w:rsidP="00632B15">
      <w:pPr>
        <w:rPr>
          <w:rFonts w:ascii="Arial" w:hAnsi="Arial" w:cs="Arial"/>
          <w:b/>
          <w:bCs/>
          <w:lang w:val="es-ES"/>
        </w:rPr>
      </w:pPr>
    </w:p>
    <w:p w14:paraId="015C33DD" w14:textId="493E47D4" w:rsidR="006F45B0" w:rsidRDefault="006F45B0" w:rsidP="00632B15">
      <w:pPr>
        <w:rPr>
          <w:rFonts w:ascii="Arial" w:hAnsi="Arial" w:cs="Arial"/>
          <w:b/>
          <w:bCs/>
          <w:lang w:val="es-ES"/>
        </w:rPr>
      </w:pPr>
    </w:p>
    <w:p w14:paraId="75565FBD" w14:textId="0DA3C528" w:rsidR="006F45B0" w:rsidRDefault="006F45B0" w:rsidP="00632B15">
      <w:pPr>
        <w:rPr>
          <w:rFonts w:ascii="Arial" w:hAnsi="Arial" w:cs="Arial"/>
          <w:b/>
          <w:bCs/>
          <w:lang w:val="es-ES"/>
        </w:rPr>
      </w:pPr>
    </w:p>
    <w:p w14:paraId="5ECF4DCC" w14:textId="51E862C6" w:rsidR="006F45B0" w:rsidRDefault="006F45B0" w:rsidP="00632B15">
      <w:pPr>
        <w:rPr>
          <w:rFonts w:ascii="Arial" w:hAnsi="Arial" w:cs="Arial"/>
          <w:b/>
          <w:bCs/>
          <w:lang w:val="es-ES"/>
        </w:rPr>
      </w:pPr>
    </w:p>
    <w:p w14:paraId="5B2233B3" w14:textId="4A2637D6" w:rsidR="006F45B0" w:rsidRDefault="006F45B0" w:rsidP="00632B15">
      <w:pPr>
        <w:rPr>
          <w:rFonts w:ascii="Arial" w:hAnsi="Arial" w:cs="Arial"/>
          <w:b/>
          <w:bCs/>
          <w:lang w:val="es-ES"/>
        </w:rPr>
      </w:pPr>
    </w:p>
    <w:p w14:paraId="3738F678" w14:textId="1F541863" w:rsidR="006F45B0" w:rsidRDefault="006F45B0" w:rsidP="00632B15">
      <w:pPr>
        <w:rPr>
          <w:rFonts w:ascii="Arial" w:hAnsi="Arial" w:cs="Arial"/>
          <w:b/>
          <w:bCs/>
          <w:lang w:val="es-ES"/>
        </w:rPr>
      </w:pPr>
    </w:p>
    <w:p w14:paraId="783849AE" w14:textId="226F8F80" w:rsidR="006F45B0" w:rsidRDefault="006F45B0" w:rsidP="00632B15">
      <w:pPr>
        <w:rPr>
          <w:rFonts w:ascii="Arial" w:hAnsi="Arial" w:cs="Arial"/>
          <w:b/>
          <w:bCs/>
          <w:lang w:val="es-ES"/>
        </w:rPr>
      </w:pPr>
    </w:p>
    <w:p w14:paraId="2CE0DB92" w14:textId="77777777" w:rsidR="006F45B0" w:rsidRDefault="006F45B0"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lang w:eastAsia="es-CO"/>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lastRenderedPageBreak/>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214264" w:rsidRPr="00E83D51" w:rsidRDefault="00214264" w:rsidP="004E28CF">
                                  <w:pPr>
                                    <w:jc w:val="center"/>
                                    <w:rPr>
                                      <w:b/>
                                      <w:bCs/>
                                    </w:rPr>
                                  </w:pPr>
                                  <w:proofErr w:type="spellStart"/>
                                  <w:r w:rsidRPr="00E83D51">
                                    <w:rPr>
                                      <w:b/>
                                      <w:bCs/>
                                    </w:rPr>
                                    <w:t>leerEventosAlarmas</w:t>
                                  </w:r>
                                  <w:proofErr w:type="spellEnd"/>
                                </w:p>
                                <w:p w14:paraId="766B13BA" w14:textId="1E801306" w:rsidR="00214264" w:rsidRDefault="00214264" w:rsidP="004E28CF">
                                  <w:pPr>
                                    <w:jc w:val="center"/>
                                  </w:pPr>
                                </w:p>
                                <w:p w14:paraId="32669723" w14:textId="7A9B55B7" w:rsidR="00214264" w:rsidRDefault="00214264" w:rsidP="004E28CF">
                                  <w:pPr>
                                    <w:jc w:val="center"/>
                                  </w:pPr>
                                  <w:r>
                                    <w:t>el administrador/usuario podrá visualizar los eventos y/o alarmas generadas por los clientes/componentes del sistema externo.</w:t>
                                  </w:r>
                                </w:p>
                                <w:p w14:paraId="3D985E41" w14:textId="77777777" w:rsidR="00214264" w:rsidRDefault="0021426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214264" w:rsidRPr="00E83D51" w:rsidRDefault="00214264" w:rsidP="004E28CF">
                            <w:pPr>
                              <w:jc w:val="center"/>
                              <w:rPr>
                                <w:b/>
                                <w:bCs/>
                              </w:rPr>
                            </w:pPr>
                            <w:proofErr w:type="spellStart"/>
                            <w:r w:rsidRPr="00E83D51">
                              <w:rPr>
                                <w:b/>
                                <w:bCs/>
                              </w:rPr>
                              <w:t>leerEventosAlarmas</w:t>
                            </w:r>
                            <w:proofErr w:type="spellEnd"/>
                          </w:p>
                          <w:p w14:paraId="766B13BA" w14:textId="1E801306" w:rsidR="00214264" w:rsidRDefault="00214264" w:rsidP="004E28CF">
                            <w:pPr>
                              <w:jc w:val="center"/>
                            </w:pPr>
                          </w:p>
                          <w:p w14:paraId="32669723" w14:textId="7A9B55B7" w:rsidR="00214264" w:rsidRDefault="00214264" w:rsidP="004E28CF">
                            <w:pPr>
                              <w:jc w:val="center"/>
                            </w:pPr>
                            <w:r>
                              <w:t>el administrador/usuario podrá visualizar los eventos y/o alarmas generadas por los clientes/componentes del sistema externo.</w:t>
                            </w:r>
                          </w:p>
                          <w:p w14:paraId="3D985E41" w14:textId="77777777" w:rsidR="00214264" w:rsidRDefault="00214264"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214264" w:rsidRPr="00E83D51" w:rsidRDefault="00214264" w:rsidP="004E28CF">
                                  <w:pPr>
                                    <w:jc w:val="center"/>
                                    <w:rPr>
                                      <w:b/>
                                      <w:bCs/>
                                    </w:rPr>
                                  </w:pPr>
                                  <w:proofErr w:type="spellStart"/>
                                  <w:r w:rsidRPr="00E83D51">
                                    <w:rPr>
                                      <w:b/>
                                      <w:bCs/>
                                    </w:rPr>
                                    <w:t>leerMedidas</w:t>
                                  </w:r>
                                  <w:proofErr w:type="spellEnd"/>
                                </w:p>
                                <w:p w14:paraId="74F6BF72" w14:textId="77777777" w:rsidR="00214264" w:rsidRDefault="00214264" w:rsidP="004E28CF">
                                  <w:pPr>
                                    <w:jc w:val="center"/>
                                  </w:pPr>
                                </w:p>
                                <w:p w14:paraId="391B6CC7" w14:textId="56A3382A" w:rsidR="00214264" w:rsidRDefault="00214264" w:rsidP="004E28CF">
                                  <w:pPr>
                                    <w:jc w:val="center"/>
                                  </w:pPr>
                                  <w:r>
                                    <w:t>el administrador/usuario podrá visualizar las medidas generadas por los clientes/componentes del sistema externo.</w:t>
                                  </w:r>
                                </w:p>
                                <w:p w14:paraId="6C28EB94" w14:textId="77777777" w:rsidR="00214264" w:rsidRDefault="0021426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214264" w:rsidRPr="00E83D51" w:rsidRDefault="00214264" w:rsidP="004E28CF">
                            <w:pPr>
                              <w:jc w:val="center"/>
                              <w:rPr>
                                <w:b/>
                                <w:bCs/>
                              </w:rPr>
                            </w:pPr>
                            <w:proofErr w:type="spellStart"/>
                            <w:r w:rsidRPr="00E83D51">
                              <w:rPr>
                                <w:b/>
                                <w:bCs/>
                              </w:rPr>
                              <w:t>leerMedidas</w:t>
                            </w:r>
                            <w:proofErr w:type="spellEnd"/>
                          </w:p>
                          <w:p w14:paraId="74F6BF72" w14:textId="77777777" w:rsidR="00214264" w:rsidRDefault="00214264" w:rsidP="004E28CF">
                            <w:pPr>
                              <w:jc w:val="center"/>
                            </w:pPr>
                          </w:p>
                          <w:p w14:paraId="391B6CC7" w14:textId="56A3382A" w:rsidR="00214264" w:rsidRDefault="00214264" w:rsidP="004E28CF">
                            <w:pPr>
                              <w:jc w:val="center"/>
                            </w:pPr>
                            <w:r>
                              <w:t>el administrador/usuario podrá visualizar las medidas generadas por los clientes/componentes del sistema externo.</w:t>
                            </w:r>
                          </w:p>
                          <w:p w14:paraId="6C28EB94" w14:textId="77777777" w:rsidR="00214264" w:rsidRDefault="00214264"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214264" w:rsidRPr="00E83D51" w:rsidRDefault="00214264" w:rsidP="004E28CF">
                                  <w:pPr>
                                    <w:jc w:val="center"/>
                                    <w:rPr>
                                      <w:b/>
                                      <w:bCs/>
                                    </w:rPr>
                                  </w:pPr>
                                  <w:proofErr w:type="spellStart"/>
                                  <w:r w:rsidRPr="00E83D51">
                                    <w:rPr>
                                      <w:b/>
                                      <w:bCs/>
                                    </w:rPr>
                                    <w:t>generarReportes</w:t>
                                  </w:r>
                                  <w:proofErr w:type="spellEnd"/>
                                </w:p>
                                <w:p w14:paraId="56351939" w14:textId="77777777" w:rsidR="00214264" w:rsidRDefault="00214264" w:rsidP="004E28CF">
                                  <w:pPr>
                                    <w:jc w:val="center"/>
                                  </w:pPr>
                                </w:p>
                                <w:p w14:paraId="4E1593C5" w14:textId="176C54F9" w:rsidR="00214264" w:rsidRDefault="00214264"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214264" w:rsidRDefault="0021426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214264" w:rsidRPr="00E83D51" w:rsidRDefault="00214264" w:rsidP="004E28CF">
                            <w:pPr>
                              <w:jc w:val="center"/>
                              <w:rPr>
                                <w:b/>
                                <w:bCs/>
                              </w:rPr>
                            </w:pPr>
                            <w:proofErr w:type="spellStart"/>
                            <w:r w:rsidRPr="00E83D51">
                              <w:rPr>
                                <w:b/>
                                <w:bCs/>
                              </w:rPr>
                              <w:t>generarReportes</w:t>
                            </w:r>
                            <w:proofErr w:type="spellEnd"/>
                          </w:p>
                          <w:p w14:paraId="56351939" w14:textId="77777777" w:rsidR="00214264" w:rsidRDefault="00214264" w:rsidP="004E28CF">
                            <w:pPr>
                              <w:jc w:val="center"/>
                            </w:pPr>
                          </w:p>
                          <w:p w14:paraId="4E1593C5" w14:textId="176C54F9" w:rsidR="00214264" w:rsidRDefault="00214264"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214264" w:rsidRDefault="00214264"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eastAsia="es-CO"/>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214264" w:rsidRDefault="00214264" w:rsidP="009911B1">
                                  <w:pPr>
                                    <w:jc w:val="center"/>
                                  </w:pPr>
                                  <w:proofErr w:type="spellStart"/>
                                  <w:r>
                                    <w:t>GenerarReporte</w:t>
                                  </w:r>
                                  <w:proofErr w:type="spellEnd"/>
                                </w:p>
                                <w:p w14:paraId="4180FDC7" w14:textId="0C948BB2" w:rsidR="00214264" w:rsidRDefault="00214264" w:rsidP="009911B1">
                                  <w:pPr>
                                    <w:jc w:val="center"/>
                                  </w:pPr>
                                </w:p>
                                <w:p w14:paraId="39BFDB52" w14:textId="67FFEF29" w:rsidR="00214264" w:rsidRDefault="00214264"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214264" w:rsidRDefault="00214264" w:rsidP="009911B1">
                            <w:pPr>
                              <w:jc w:val="center"/>
                            </w:pPr>
                            <w:proofErr w:type="spellStart"/>
                            <w:r>
                              <w:t>GenerarReporte</w:t>
                            </w:r>
                            <w:proofErr w:type="spellEnd"/>
                          </w:p>
                          <w:p w14:paraId="4180FDC7" w14:textId="0C948BB2" w:rsidR="00214264" w:rsidRDefault="00214264" w:rsidP="009911B1">
                            <w:pPr>
                              <w:jc w:val="center"/>
                            </w:pPr>
                          </w:p>
                          <w:p w14:paraId="39BFDB52" w14:textId="67FFEF29" w:rsidR="00214264" w:rsidRDefault="00214264"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v:textbox>
                    </v:roundrect>
                  </w:pict>
                </mc:Fallback>
              </mc:AlternateContent>
            </w:r>
            <w:r>
              <w:rPr>
                <w:noProof/>
                <w:lang w:eastAsia="es-CO"/>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214264" w:rsidRDefault="00214264" w:rsidP="009911B1">
                                  <w:pPr>
                                    <w:jc w:val="center"/>
                                  </w:pPr>
                                  <w:r>
                                    <w:t>Consultar factura periodo actual</w:t>
                                  </w:r>
                                </w:p>
                                <w:p w14:paraId="6788B744" w14:textId="02EB9090" w:rsidR="00214264" w:rsidRDefault="00214264" w:rsidP="009911B1">
                                  <w:pPr>
                                    <w:jc w:val="center"/>
                                  </w:pPr>
                                </w:p>
                                <w:p w14:paraId="22158429" w14:textId="72F3CC97" w:rsidR="00214264" w:rsidRDefault="00214264"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214264" w:rsidRDefault="00214264" w:rsidP="009911B1">
                            <w:pPr>
                              <w:jc w:val="center"/>
                            </w:pPr>
                            <w:r>
                              <w:t>Consultar factura periodo actual</w:t>
                            </w:r>
                          </w:p>
                          <w:p w14:paraId="6788B744" w14:textId="02EB9090" w:rsidR="00214264" w:rsidRDefault="00214264" w:rsidP="009911B1">
                            <w:pPr>
                              <w:jc w:val="center"/>
                            </w:pPr>
                          </w:p>
                          <w:p w14:paraId="22158429" w14:textId="72F3CC97" w:rsidR="00214264" w:rsidRDefault="00214264" w:rsidP="009911B1">
                            <w:pPr>
                              <w:jc w:val="center"/>
                            </w:pPr>
                            <w:r>
                              <w:t>El administrador/usuario consultará la facturación generada en el presente periodo</w:t>
                            </w:r>
                          </w:p>
                        </w:txbxContent>
                      </v:textbox>
                    </v:roundrect>
                  </w:pict>
                </mc:Fallback>
              </mc:AlternateContent>
            </w:r>
            <w:r>
              <w:rPr>
                <w:noProof/>
                <w:lang w:eastAsia="es-CO"/>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214264" w:rsidRDefault="00214264" w:rsidP="009911B1">
                                  <w:pPr>
                                    <w:jc w:val="center"/>
                                  </w:pPr>
                                  <w:r>
                                    <w:t>Facturación por periodo</w:t>
                                  </w:r>
                                </w:p>
                                <w:p w14:paraId="63490336" w14:textId="030D1C51" w:rsidR="00214264" w:rsidRDefault="00214264" w:rsidP="009911B1">
                                  <w:pPr>
                                    <w:jc w:val="center"/>
                                  </w:pPr>
                                </w:p>
                                <w:p w14:paraId="2903FFE8" w14:textId="09CE31A9" w:rsidR="00214264" w:rsidRDefault="00214264"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214264" w:rsidRDefault="00214264" w:rsidP="009911B1">
                            <w:pPr>
                              <w:jc w:val="center"/>
                            </w:pPr>
                            <w:r>
                              <w:t>Facturación por periodo</w:t>
                            </w:r>
                          </w:p>
                          <w:p w14:paraId="63490336" w14:textId="030D1C51" w:rsidR="00214264" w:rsidRDefault="00214264" w:rsidP="009911B1">
                            <w:pPr>
                              <w:jc w:val="center"/>
                            </w:pPr>
                          </w:p>
                          <w:p w14:paraId="2903FFE8" w14:textId="09CE31A9" w:rsidR="00214264" w:rsidRDefault="00214264" w:rsidP="009911B1">
                            <w:pPr>
                              <w:jc w:val="center"/>
                            </w:pPr>
                            <w:r>
                              <w:t xml:space="preserve">El administrador/usuario podrá escoger el periodo de la facturación </w:t>
                            </w:r>
                          </w:p>
                        </w:txbxContent>
                      </v:textbox>
                    </v:roundrect>
                  </w:pict>
                </mc:Fallback>
              </mc:AlternateContent>
            </w:r>
            <w:r w:rsidR="000837D6">
              <w:rPr>
                <w:noProof/>
                <w:lang w:eastAsia="es-CO"/>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seleccionar el periodo se </w:t>
            </w:r>
            <w:proofErr w:type="spellStart"/>
            <w:r>
              <w:rPr>
                <w:rFonts w:ascii="Arial" w:hAnsi="Arial" w:cs="Arial"/>
                <w:color w:val="0000FF"/>
                <w:lang w:val="es-ES" w:eastAsia="es-ES"/>
              </w:rPr>
              <w:t>el</w:t>
            </w:r>
            <w:proofErr w:type="spellEnd"/>
            <w:r>
              <w:rPr>
                <w:rFonts w:ascii="Arial" w:hAnsi="Arial" w:cs="Arial"/>
                <w:color w:val="0000FF"/>
                <w:lang w:val="es-ES" w:eastAsia="es-ES"/>
              </w:rPr>
              <w:t xml:space="preserve">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lastRenderedPageBreak/>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1872B479" w:rsidR="00BF3A73" w:rsidRDefault="00BF3A73" w:rsidP="00632B15">
      <w:pPr>
        <w:rPr>
          <w:rFonts w:ascii="Arial" w:hAnsi="Arial" w:cs="Arial"/>
          <w:b/>
          <w:bCs/>
          <w:lang w:val="es-ES"/>
        </w:rPr>
      </w:pPr>
    </w:p>
    <w:p w14:paraId="03823BAF" w14:textId="3638651E" w:rsidR="006F45B0" w:rsidRDefault="006F45B0" w:rsidP="00632B15">
      <w:pPr>
        <w:rPr>
          <w:rFonts w:ascii="Arial" w:hAnsi="Arial" w:cs="Arial"/>
          <w:b/>
          <w:bCs/>
          <w:lang w:val="es-ES"/>
        </w:rPr>
      </w:pPr>
    </w:p>
    <w:p w14:paraId="2C8C00BF" w14:textId="77777777" w:rsidR="006F45B0" w:rsidRDefault="006F45B0"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lang w:eastAsia="es-CO"/>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commentRangeStart w:id="27"/>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commentRangeEnd w:id="27"/>
                  <w:r w:rsidR="006F45B0">
                    <w:rPr>
                      <w:rStyle w:val="Refdecomentario"/>
                    </w:rPr>
                    <w:commentReference w:id="27"/>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 xml:space="preserve">NOTA :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lastRenderedPageBreak/>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lang w:eastAsia="es-CO"/>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lang w:eastAsia="es-CO"/>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214264" w:rsidRDefault="00214264" w:rsidP="00195DC1">
                                  <w:pPr>
                                    <w:jc w:val="center"/>
                                  </w:pPr>
                                  <w:proofErr w:type="spellStart"/>
                                  <w:r>
                                    <w:t>GestionarEventosAlarmas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214264" w:rsidRDefault="00214264" w:rsidP="00195DC1">
                            <w:pPr>
                              <w:jc w:val="center"/>
                            </w:pPr>
                            <w:proofErr w:type="spellStart"/>
                            <w:r>
                              <w:t>GestionarEventosAlarmas</w:t>
                            </w:r>
                            <w:proofErr w:type="spellEnd"/>
                          </w:p>
                        </w:txbxContent>
                      </v:textbox>
                    </v:roundrect>
                  </w:pict>
                </mc:Fallback>
              </mc:AlternateContent>
            </w:r>
            <w:r w:rsidR="00177ACB">
              <w:rPr>
                <w:rFonts w:ascii="Arial" w:hAnsi="Arial" w:cs="Arial"/>
                <w:noProof/>
                <w:color w:val="0000FF"/>
                <w:lang w:eastAsia="es-CO"/>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214264" w:rsidRDefault="00214264"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214264" w:rsidRDefault="00214264" w:rsidP="00177ACB">
                            <w:pPr>
                              <w:jc w:val="center"/>
                            </w:pPr>
                            <w:r>
                              <w:t>Cliente (componente)</w:t>
                            </w:r>
                          </w:p>
                        </w:txbxContent>
                      </v:textbox>
                    </v:roundrect>
                  </w:pict>
                </mc:Fallback>
              </mc:AlternateContent>
            </w:r>
            <w:r w:rsidR="006C212A">
              <w:rPr>
                <w:rFonts w:ascii="Arial" w:hAnsi="Arial" w:cs="Arial"/>
                <w:noProof/>
                <w:color w:val="0000FF"/>
                <w:lang w:eastAsia="es-CO"/>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214264" w:rsidRPr="00195DC1" w:rsidRDefault="00214264" w:rsidP="00195DC1">
                                  <w:proofErr w:type="spellStart"/>
                                  <w:r w:rsidRPr="00195DC1">
                                    <w:rPr>
                                      <w:lang w:val="es-ES"/>
                                    </w:rPr>
                                    <w:t>configurarEventosAlarmas</w:t>
                                  </w:r>
                                  <w:proofErr w:type="spellEnd"/>
                                </w:p>
                                <w:p w14:paraId="11C635AE" w14:textId="22C38A3D" w:rsidR="00214264" w:rsidRDefault="00214264"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214264" w:rsidRPr="00195DC1" w:rsidRDefault="00214264" w:rsidP="00195DC1">
                            <w:proofErr w:type="spellStart"/>
                            <w:r w:rsidRPr="00195DC1">
                              <w:rPr>
                                <w:lang w:val="es-ES"/>
                              </w:rPr>
                              <w:t>configurarEventosAlarmas</w:t>
                            </w:r>
                            <w:proofErr w:type="spellEnd"/>
                          </w:p>
                          <w:p w14:paraId="11C635AE" w14:textId="22C38A3D" w:rsidR="00214264" w:rsidRDefault="00214264" w:rsidP="00177ACB">
                            <w:pPr>
                              <w:jc w:val="center"/>
                            </w:pPr>
                          </w:p>
                        </w:txbxContent>
                      </v:textbox>
                    </v:roundrect>
                  </w:pict>
                </mc:Fallback>
              </mc:AlternateContent>
            </w:r>
            <w:r w:rsidR="006C212A">
              <w:rPr>
                <w:noProof/>
                <w:lang w:eastAsia="es-CO"/>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468A884A"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8"/>
            <w:r w:rsidRPr="005300AD">
              <w:rPr>
                <w:rFonts w:ascii="Arial" w:hAnsi="Arial" w:cs="Arial"/>
                <w:color w:val="0000FF"/>
                <w:highlight w:val="yellow"/>
                <w:lang w:eastAsia="es-ES"/>
              </w:rPr>
              <w:t>con</w:t>
            </w:r>
            <w:commentRangeEnd w:id="28"/>
            <w:r w:rsidR="006F45B0">
              <w:rPr>
                <w:rStyle w:val="Refdecomentario"/>
              </w:rPr>
              <w:commentReference w:id="28"/>
            </w:r>
            <w:r w:rsidRPr="005300AD">
              <w:rPr>
                <w:rFonts w:ascii="Arial" w:hAnsi="Arial" w:cs="Arial"/>
                <w:color w:val="0000FF"/>
                <w:highlight w:val="yellow"/>
                <w:lang w:eastAsia="es-ES"/>
              </w:rPr>
              <w:t xml:space="preserve"> </w:t>
            </w:r>
            <w:r w:rsidR="009A540E">
              <w:rPr>
                <w:rFonts w:ascii="Arial" w:hAnsi="Arial" w:cs="Arial"/>
                <w:color w:val="0000FF"/>
                <w:highlight w:val="yellow"/>
                <w:lang w:eastAsia="es-ES"/>
              </w:rPr>
              <w:t xml:space="preserve">Luis </w:t>
            </w:r>
            <w:proofErr w:type="spellStart"/>
            <w:r w:rsidR="009A540E">
              <w:rPr>
                <w:rFonts w:ascii="Arial" w:hAnsi="Arial" w:cs="Arial"/>
                <w:color w:val="0000FF"/>
                <w:highlight w:val="yellow"/>
                <w:lang w:eastAsia="es-ES"/>
              </w:rPr>
              <w:t>fernando</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lastRenderedPageBreak/>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lastRenderedPageBreak/>
              <w:t>PROTOTIPO EXPLORATORIO</w:t>
            </w:r>
          </w:p>
        </w:tc>
      </w:tr>
    </w:tbl>
    <w:p w14:paraId="2C12D084" w14:textId="08712B1E" w:rsidR="008F56CC" w:rsidRDefault="008F56CC" w:rsidP="00632B15">
      <w:pPr>
        <w:rPr>
          <w:szCs w:val="22"/>
        </w:rPr>
      </w:pPr>
    </w:p>
    <w:p w14:paraId="6168EA29" w14:textId="0698C1F5" w:rsidR="006F45B0" w:rsidRDefault="006F45B0" w:rsidP="00632B15">
      <w:pPr>
        <w:rPr>
          <w:szCs w:val="22"/>
        </w:rPr>
      </w:pPr>
    </w:p>
    <w:p w14:paraId="2D558994" w14:textId="458BC7BC" w:rsidR="006F45B0" w:rsidRDefault="006F45B0" w:rsidP="00632B15">
      <w:pPr>
        <w:rPr>
          <w:szCs w:val="22"/>
        </w:rPr>
      </w:pPr>
    </w:p>
    <w:p w14:paraId="1E7A5064" w14:textId="556ABEAE" w:rsidR="006F45B0" w:rsidRDefault="006F45B0" w:rsidP="00632B15">
      <w:pPr>
        <w:rPr>
          <w:szCs w:val="22"/>
        </w:rPr>
      </w:pPr>
    </w:p>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0CD56E61" w:rsidR="00167436" w:rsidRDefault="00CA2D66" w:rsidP="00632B15">
      <w:pPr>
        <w:rPr>
          <w:szCs w:val="22"/>
        </w:rPr>
      </w:pPr>
      <w:r>
        <w:rPr>
          <w:noProof/>
        </w:rPr>
        <w:drawing>
          <wp:inline distT="0" distB="0" distL="0" distR="0" wp14:anchorId="550B7095" wp14:editId="1E2EA23D">
            <wp:extent cx="6652229" cy="41846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54423" cy="4186030"/>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184153D5" w:rsidR="00167436" w:rsidRPr="000463D8" w:rsidRDefault="00167436" w:rsidP="00F97BD8">
            <w:pPr>
              <w:rPr>
                <w:rFonts w:ascii="Arial" w:hAnsi="Arial" w:cs="Arial"/>
                <w:b/>
              </w:rPr>
            </w:pPr>
            <w:r w:rsidRPr="000463D8">
              <w:rPr>
                <w:rFonts w:ascii="Arial" w:hAnsi="Arial" w:cs="Arial"/>
                <w:b/>
              </w:rPr>
              <w:lastRenderedPageBreak/>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76F0E61C" w14:textId="61BCBB27" w:rsidR="00167436" w:rsidRPr="00390DF3" w:rsidRDefault="00F9656F" w:rsidP="006C6257">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52CA058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86912" behindDoc="0" locked="0" layoutInCell="1" allowOverlap="1" wp14:anchorId="5059B5AF" wp14:editId="0C347402">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214264" w:rsidRDefault="00214264" w:rsidP="00063A65">
                                  <w:pPr>
                                    <w:jc w:val="center"/>
                                  </w:pPr>
                                  <w:proofErr w:type="spellStart"/>
                                  <w:r>
                                    <w:t>GenerarRegistroAcceso</w:t>
                                  </w:r>
                                  <w:proofErr w:type="spellEnd"/>
                                </w:p>
                                <w:p w14:paraId="73AA38B0" w14:textId="77777777" w:rsidR="00214264" w:rsidRDefault="00214264" w:rsidP="00063A65">
                                  <w:pPr>
                                    <w:jc w:val="center"/>
                                  </w:pPr>
                                </w:p>
                                <w:p w14:paraId="644D9C44" w14:textId="77777777" w:rsidR="00214264" w:rsidRDefault="00214264"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214264" w:rsidRDefault="00214264" w:rsidP="00063A65">
                            <w:pPr>
                              <w:jc w:val="center"/>
                            </w:pPr>
                            <w:proofErr w:type="spellStart"/>
                            <w:r>
                              <w:t>GenerarRegistroAcceso</w:t>
                            </w:r>
                            <w:proofErr w:type="spellEnd"/>
                          </w:p>
                          <w:p w14:paraId="73AA38B0" w14:textId="77777777" w:rsidR="00214264" w:rsidRDefault="00214264" w:rsidP="00063A65">
                            <w:pPr>
                              <w:jc w:val="center"/>
                            </w:pPr>
                          </w:p>
                          <w:p w14:paraId="644D9C44" w14:textId="77777777" w:rsidR="00214264" w:rsidRDefault="00214264"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2B3EDBED" w14:textId="48FAA648"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50850FF" w14:textId="7B17F7C9"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6189E037" w14:textId="016B841D"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14B7EFC1" w14:textId="6F7580D3"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9DC0F76" w14:textId="77777777" w:rsidR="004042B0" w:rsidRDefault="004042B0" w:rsidP="00F97BD8">
            <w:pPr>
              <w:widowControl/>
              <w:autoSpaceDE w:val="0"/>
              <w:autoSpaceDN w:val="0"/>
              <w:adjustRightInd w:val="0"/>
              <w:spacing w:line="240" w:lineRule="auto"/>
              <w:rPr>
                <w:rFonts w:ascii="Arial" w:hAnsi="Arial" w:cs="Arial"/>
                <w:color w:val="0000FF"/>
                <w:lang w:val="es-ES" w:eastAsia="es-ES"/>
              </w:rPr>
            </w:pP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w:lastRenderedPageBreak/>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214264" w:rsidRDefault="00214264" w:rsidP="00F97BD8">
                                  <w:pPr>
                                    <w:jc w:val="center"/>
                                  </w:pPr>
                                  <w:proofErr w:type="spellStart"/>
                                  <w:r>
                                    <w:t>GenerarReporte</w:t>
                                  </w:r>
                                  <w:proofErr w:type="spellEnd"/>
                                </w:p>
                                <w:p w14:paraId="3C7B81F2" w14:textId="77777777" w:rsidR="00214264" w:rsidRDefault="00214264"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214264" w:rsidRDefault="00214264" w:rsidP="00F97BD8">
                            <w:pPr>
                              <w:jc w:val="center"/>
                            </w:pPr>
                            <w:proofErr w:type="spellStart"/>
                            <w:r>
                              <w:t>GenerarReporte</w:t>
                            </w:r>
                            <w:proofErr w:type="spellEnd"/>
                          </w:p>
                          <w:p w14:paraId="3C7B81F2" w14:textId="77777777" w:rsidR="00214264" w:rsidRDefault="00214264" w:rsidP="00F97BD8"/>
                        </w:txbxContent>
                      </v:textbox>
                    </v:roundrect>
                  </w:pict>
                </mc:Fallback>
              </mc:AlternateContent>
            </w:r>
            <w:r>
              <w:rPr>
                <w:rFonts w:ascii="Arial" w:hAnsi="Arial" w:cs="Arial"/>
                <w:noProof/>
                <w:color w:val="0000FF"/>
                <w:lang w:eastAsia="es-CO"/>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214264" w:rsidRDefault="00214264" w:rsidP="00063A65">
                                  <w:pPr>
                                    <w:jc w:val="center"/>
                                  </w:pPr>
                                  <w:proofErr w:type="spellStart"/>
                                  <w:r>
                                    <w:t>GenerarRegistroActividad</w:t>
                                  </w:r>
                                  <w:proofErr w:type="spellEnd"/>
                                </w:p>
                                <w:p w14:paraId="4BCFD85D" w14:textId="77777777" w:rsidR="00214264" w:rsidRDefault="00214264" w:rsidP="00063A65">
                                  <w:pPr>
                                    <w:jc w:val="center"/>
                                  </w:pPr>
                                </w:p>
                                <w:p w14:paraId="7FAC53C1" w14:textId="567E4ABE" w:rsidR="00214264" w:rsidRDefault="00214264"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214264" w:rsidRDefault="00214264" w:rsidP="00063A65">
                            <w:pPr>
                              <w:jc w:val="center"/>
                            </w:pPr>
                            <w:proofErr w:type="spellStart"/>
                            <w:r>
                              <w:t>GenerarRegistroActividad</w:t>
                            </w:r>
                            <w:proofErr w:type="spellEnd"/>
                          </w:p>
                          <w:p w14:paraId="4BCFD85D" w14:textId="77777777" w:rsidR="00214264" w:rsidRDefault="00214264" w:rsidP="00063A65">
                            <w:pPr>
                              <w:jc w:val="center"/>
                            </w:pPr>
                          </w:p>
                          <w:p w14:paraId="7FAC53C1" w14:textId="567E4ABE" w:rsidR="00214264" w:rsidRDefault="00214264"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eastAsia="es-CO"/>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eastAsia="es-CO"/>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214264" w:rsidRDefault="00214264" w:rsidP="00F97BD8">
                                  <w:pPr>
                                    <w:jc w:val="center"/>
                                  </w:pPr>
                                  <w:proofErr w:type="spellStart"/>
                                  <w:r>
                                    <w:t>GenerarRegistroModificaciones</w:t>
                                  </w:r>
                                  <w:proofErr w:type="spellEnd"/>
                                </w:p>
                                <w:p w14:paraId="3DA3397C" w14:textId="00082F0A" w:rsidR="00214264" w:rsidRDefault="00214264"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214264" w:rsidRDefault="00214264" w:rsidP="00F97BD8">
                            <w:pPr>
                              <w:jc w:val="center"/>
                            </w:pPr>
                            <w:proofErr w:type="spellStart"/>
                            <w:r>
                              <w:t>GenerarRegistroModificaciones</w:t>
                            </w:r>
                            <w:proofErr w:type="spellEnd"/>
                          </w:p>
                          <w:p w14:paraId="3DA3397C" w14:textId="00082F0A" w:rsidR="00214264" w:rsidRDefault="00214264"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4E0A047" w:rsidR="00167436" w:rsidRDefault="00CD2021"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0F3F19" wp14:editId="26FDF0E5">
                  <wp:extent cx="5195515" cy="2544418"/>
                  <wp:effectExtent l="76200" t="57150" r="81915" b="8509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75758E9E" w14:textId="2D8D36C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583614E2" w14:textId="524447B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07F87AE" w14:textId="5784D608"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E13D71C" w14:textId="7A301DB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2F0FFCD" w14:textId="12921AF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A203D43" w14:textId="11DADF2D"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4B07ECB" w14:textId="2C037379"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1B71A07B" w14:textId="71265903"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6731A91F" w14:textId="7731ECCA"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5FC1D" w14:textId="6AB5D2C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C63175E" w14:textId="60846882"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2AA2AA0" w14:textId="65322F7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152CA6E" w14:textId="702CC9A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0140265E" w14:textId="150CA7D0"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218E8ADE" w14:textId="74721D61"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58DE19AC" w14:textId="77777777" w:rsidR="00CD2021" w:rsidRDefault="00CD2021"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16E2A67" wp14:editId="3CC2DDF8">
                  <wp:extent cx="3668864" cy="899740"/>
                  <wp:effectExtent l="76200" t="19050" r="65405" b="5334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04D9874A" w:rsidR="00361E68" w:rsidRDefault="00361E68" w:rsidP="00FD3629">
            <w:pPr>
              <w:pStyle w:val="Prrafodelista"/>
              <w:numPr>
                <w:ilvl w:val="0"/>
                <w:numId w:val="19"/>
              </w:numPr>
              <w:autoSpaceDE w:val="0"/>
              <w:autoSpaceDN w:val="0"/>
              <w:adjustRightInd w:val="0"/>
              <w:jc w:val="both"/>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55BFBF5D" w14:textId="77777777" w:rsidR="00FD3629" w:rsidRDefault="00FD3629" w:rsidP="00FD3629">
            <w:pPr>
              <w:jc w:val="both"/>
            </w:pPr>
          </w:p>
          <w:p w14:paraId="4D674BC8" w14:textId="0ED3285A" w:rsidR="00FD3629" w:rsidRDefault="00FD3629" w:rsidP="00FD3629">
            <w:pPr>
              <w:jc w:val="both"/>
            </w:pPr>
            <w:proofErr w:type="spellStart"/>
            <w:r>
              <w:t>GenerarRegistroActividad</w:t>
            </w:r>
            <w:proofErr w:type="spellEnd"/>
          </w:p>
          <w:p w14:paraId="19BB4274" w14:textId="6A90BB1E" w:rsidR="00FD3629" w:rsidRDefault="00FD3629" w:rsidP="00FD3629">
            <w:pPr>
              <w:jc w:val="both"/>
            </w:pPr>
            <w:r>
              <w:rPr>
                <w:rFonts w:ascii="Arial" w:hAnsi="Arial" w:cs="Arial"/>
                <w:color w:val="0000FF"/>
                <w:lang w:eastAsia="es-ES"/>
              </w:rPr>
              <w:t xml:space="preserve"> </w:t>
            </w:r>
          </w:p>
          <w:p w14:paraId="70CAEAC6" w14:textId="19A71B95" w:rsidR="00FD3629" w:rsidRDefault="00FD3629" w:rsidP="00FD3629">
            <w:pPr>
              <w:pStyle w:val="Prrafodelista"/>
              <w:numPr>
                <w:ilvl w:val="0"/>
                <w:numId w:val="19"/>
              </w:numPr>
              <w:autoSpaceDE w:val="0"/>
              <w:autoSpaceDN w:val="0"/>
              <w:adjustRightInd w:val="0"/>
              <w:jc w:val="both"/>
              <w:rPr>
                <w:rFonts w:ascii="Arial" w:hAnsi="Arial" w:cs="Arial"/>
                <w:color w:val="0000FF"/>
                <w:lang w:eastAsia="es-ES"/>
              </w:rPr>
            </w:pPr>
            <w:r>
              <w:rPr>
                <w:rFonts w:ascii="Arial" w:hAnsi="Arial" w:cs="Arial"/>
                <w:color w:val="0000FF"/>
                <w:lang w:eastAsia="es-ES"/>
              </w:rPr>
              <w:t>se creará el registro de actividad de cada usuario, guardando los logs en la base de datos. El administrador podrá ver un reporte la actividad del usuario que desee</w:t>
            </w:r>
          </w:p>
          <w:p w14:paraId="3AD9E391" w14:textId="77777777" w:rsidR="00FD3629" w:rsidRDefault="00FD3629" w:rsidP="00FD3629">
            <w:pPr>
              <w:pStyle w:val="Prrafodelista"/>
              <w:autoSpaceDE w:val="0"/>
              <w:autoSpaceDN w:val="0"/>
              <w:adjustRightInd w:val="0"/>
              <w:jc w:val="both"/>
              <w:rPr>
                <w:rFonts w:ascii="Arial" w:hAnsi="Arial" w:cs="Arial"/>
                <w:color w:val="0000FF"/>
                <w:lang w:eastAsia="es-ES"/>
              </w:rPr>
            </w:pPr>
          </w:p>
          <w:p w14:paraId="34E5AAE7" w14:textId="381D353E" w:rsidR="00FD3629" w:rsidRDefault="00FD3629" w:rsidP="00FD3629">
            <w:pPr>
              <w:jc w:val="both"/>
            </w:pPr>
            <w:proofErr w:type="spellStart"/>
            <w:r>
              <w:t>GenerarRegistroModificaciones</w:t>
            </w:r>
            <w:proofErr w:type="spellEnd"/>
          </w:p>
          <w:p w14:paraId="539058EC" w14:textId="77777777" w:rsidR="00FD3629" w:rsidRDefault="00FD3629" w:rsidP="00FD3629">
            <w:pPr>
              <w:jc w:val="both"/>
            </w:pPr>
          </w:p>
          <w:p w14:paraId="6B245A3F" w14:textId="152580D6" w:rsidR="00FD3629" w:rsidRPr="00FD3629" w:rsidRDefault="00FD3629" w:rsidP="00FD3629">
            <w:pPr>
              <w:pStyle w:val="Prrafodelista"/>
              <w:numPr>
                <w:ilvl w:val="0"/>
                <w:numId w:val="19"/>
              </w:num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se creará un registro en la base de datos de las modificaciones realizadas por cada usuario, evidenciando tipo de modificación, fecha y hora de registro, el administrador podrá ver en un reporte el registro de las modificaciones del usuario que desee en el lapso de tiempo que desee escoger. </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lastRenderedPageBreak/>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0570C495" w:rsidR="00DB7A3D"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r w:rsidR="00FD3629">
              <w:rPr>
                <w:rFonts w:ascii="Arial" w:hAnsi="Arial" w:cs="Arial"/>
                <w:bCs/>
              </w:rPr>
              <w:t xml:space="preserve">mediante </w:t>
            </w:r>
            <w:proofErr w:type="spellStart"/>
            <w:r w:rsidR="00FD3629">
              <w:rPr>
                <w:rFonts w:ascii="Arial" w:hAnsi="Arial" w:cs="Arial"/>
                <w:bCs/>
              </w:rPr>
              <w:t>keycloak</w:t>
            </w:r>
            <w:proofErr w:type="spellEnd"/>
            <w:r w:rsidR="00182DEC">
              <w:rPr>
                <w:rFonts w:ascii="Arial" w:hAnsi="Arial" w:cs="Arial"/>
                <w:bCs/>
              </w:rPr>
              <w:t>, este</w:t>
            </w:r>
            <w:r w:rsidR="00182DEC">
              <w:rPr>
                <w:rStyle w:val="Textoennegrita"/>
                <w:rFonts w:ascii="Arial" w:hAnsi="Arial" w:cs="Arial"/>
                <w:color w:val="222222"/>
                <w:sz w:val="27"/>
                <w:szCs w:val="27"/>
              </w:rPr>
              <w:t xml:space="preserve"> </w:t>
            </w:r>
            <w:r w:rsidR="00182DEC" w:rsidRPr="00182DEC">
              <w:rPr>
                <w:rFonts w:ascii="Arial" w:hAnsi="Arial" w:cs="Arial"/>
                <w:bCs/>
              </w:rPr>
              <w:t>es un producto de software de código abierto que permite el inicio de sesión único (</w:t>
            </w:r>
            <w:proofErr w:type="spellStart"/>
            <w:r w:rsidR="00182DEC" w:rsidRPr="00182DEC">
              <w:rPr>
                <w:rFonts w:ascii="Arial" w:hAnsi="Arial" w:cs="Arial"/>
                <w:bCs/>
              </w:rPr>
              <w:t>IdP</w:t>
            </w:r>
            <w:proofErr w:type="spellEnd"/>
            <w:r w:rsidR="00182DEC" w:rsidRPr="00182DEC">
              <w:rPr>
                <w:rFonts w:ascii="Arial" w:hAnsi="Arial" w:cs="Arial"/>
                <w:bCs/>
              </w:rPr>
              <w:t xml:space="preserve">) con </w:t>
            </w:r>
            <w:proofErr w:type="spellStart"/>
            <w:r w:rsidR="00182DEC" w:rsidRPr="00182DEC">
              <w:rPr>
                <w:rFonts w:ascii="Arial" w:hAnsi="Arial" w:cs="Arial"/>
                <w:bCs/>
              </w:rPr>
              <w:t>Identity</w:t>
            </w:r>
            <w:proofErr w:type="spellEnd"/>
            <w:r w:rsidR="00182DEC" w:rsidRPr="00182DEC">
              <w:rPr>
                <w:rFonts w:ascii="Arial" w:hAnsi="Arial" w:cs="Arial"/>
                <w:bCs/>
              </w:rPr>
              <w:t xml:space="preserve"> Management y Access Management</w:t>
            </w:r>
          </w:p>
          <w:p w14:paraId="57A37FEE" w14:textId="77777777" w:rsidR="00182DEC" w:rsidRPr="00182DEC" w:rsidRDefault="00182DEC" w:rsidP="00182DEC">
            <w:pPr>
              <w:widowControl/>
              <w:spacing w:before="100" w:beforeAutospacing="1" w:after="100" w:afterAutospacing="1" w:line="240" w:lineRule="auto"/>
              <w:rPr>
                <w:rFonts w:ascii="Arial" w:hAnsi="Arial" w:cs="Arial"/>
                <w:bCs/>
              </w:rPr>
            </w:pPr>
            <w:r w:rsidRPr="00182DEC">
              <w:rPr>
                <w:rFonts w:ascii="Arial" w:hAnsi="Arial" w:cs="Arial"/>
                <w:bCs/>
              </w:rPr>
              <w:t xml:space="preserve">Permite que los desarrolladores se centren en la funcionalidad empresarial al no tener que preocuparse por los aspectos de seguridad de la autenticación, ya sea integrando directamente una biblioteca compatible con uno de los dos protocolos o utilizando un módulo en el servidor web o un adaptador </w:t>
            </w:r>
            <w:proofErr w:type="spellStart"/>
            <w:r w:rsidRPr="00182DEC">
              <w:rPr>
                <w:rFonts w:ascii="Arial" w:hAnsi="Arial" w:cs="Arial"/>
                <w:bCs/>
              </w:rPr>
              <w:t>Keycloak</w:t>
            </w:r>
            <w:proofErr w:type="spellEnd"/>
            <w:r w:rsidRPr="00182DEC">
              <w:rPr>
                <w:rFonts w:ascii="Arial" w:hAnsi="Arial" w:cs="Arial"/>
                <w:bCs/>
              </w:rPr>
              <w:t xml:space="preserve"> (lista no exhaustiva de posibilidades)</w:t>
            </w:r>
          </w:p>
          <w:p w14:paraId="366FB264" w14:textId="77777777" w:rsidR="00182DEC" w:rsidRPr="00182DEC" w:rsidRDefault="00182DEC" w:rsidP="00182DEC">
            <w:pPr>
              <w:widowControl/>
              <w:spacing w:before="100" w:beforeAutospacing="1" w:after="100" w:afterAutospacing="1" w:line="240" w:lineRule="auto"/>
              <w:rPr>
                <w:rFonts w:ascii="Arial" w:hAnsi="Arial" w:cs="Arial"/>
                <w:bCs/>
              </w:rPr>
            </w:pPr>
            <w:r w:rsidRPr="00182DEC">
              <w:rPr>
                <w:rFonts w:ascii="Arial" w:hAnsi="Arial" w:cs="Arial"/>
                <w:bCs/>
              </w:rPr>
              <w:t>Poder centralizar la autenticación y por lo tanto, habilitar la autenticación de inicio de sesión único (SSO)</w:t>
            </w:r>
          </w:p>
          <w:p w14:paraId="761B7380" w14:textId="77777777" w:rsidR="00182DEC" w:rsidRPr="00182DEC" w:rsidRDefault="00182DEC" w:rsidP="00182DEC">
            <w:pPr>
              <w:widowControl/>
              <w:spacing w:before="100" w:beforeAutospacing="1" w:after="100" w:afterAutospacing="1" w:line="240" w:lineRule="auto"/>
              <w:rPr>
                <w:rFonts w:ascii="Arial" w:hAnsi="Arial" w:cs="Arial"/>
                <w:bCs/>
              </w:rPr>
            </w:pPr>
            <w:r w:rsidRPr="00182DEC">
              <w:rPr>
                <w:rFonts w:ascii="Arial" w:hAnsi="Arial" w:cs="Arial"/>
                <w:bCs/>
              </w:rPr>
              <w:t>Poder unificar los métodos de autenticación y haga que evolucionen sin modificar las aplicaciones.</w:t>
            </w:r>
          </w:p>
          <w:p w14:paraId="3AE440FD" w14:textId="5079FD09" w:rsidR="00DB7A3D" w:rsidRPr="00215489" w:rsidRDefault="00182DEC" w:rsidP="00074C53">
            <w:pPr>
              <w:widowControl/>
              <w:spacing w:before="100" w:beforeAutospacing="1" w:after="100" w:afterAutospacing="1" w:line="240" w:lineRule="auto"/>
              <w:rPr>
                <w:rFonts w:ascii="Arial" w:hAnsi="Arial" w:cs="Arial"/>
                <w:bCs/>
              </w:rPr>
            </w:pPr>
            <w:r w:rsidRPr="00182DEC">
              <w:rPr>
                <w:rFonts w:ascii="Arial" w:hAnsi="Arial" w:cs="Arial"/>
                <w:bCs/>
              </w:rPr>
              <w:t>Reinventar la autenticación de aplicaciones SaaS y controlar así la proliferación de identidades digitales; La desactivación de las cuentas se simplifica (ya no se olvida más la eliminación de una cuenta SaaS cuando un empleado se va).</w:t>
            </w:r>
          </w:p>
          <w:p w14:paraId="03A429B7" w14:textId="1C0AC2FF"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7394E8CC" w:rsidR="00DB7A3D" w:rsidRPr="00215489" w:rsidRDefault="00215489" w:rsidP="00DB7A3D">
            <w:pPr>
              <w:jc w:val="both"/>
              <w:rPr>
                <w:rFonts w:ascii="Arial" w:hAnsi="Arial" w:cs="Arial"/>
                <w:bCs/>
              </w:rPr>
            </w:pPr>
            <w:r w:rsidRPr="00215489">
              <w:rPr>
                <w:rFonts w:ascii="Arial" w:hAnsi="Arial" w:cs="Arial"/>
                <w:bCs/>
              </w:rPr>
              <w:t>3 se validan las credenciales de acceso</w:t>
            </w:r>
            <w:r w:rsidR="00074C53">
              <w:rPr>
                <w:rFonts w:ascii="Arial" w:hAnsi="Arial" w:cs="Arial"/>
                <w:bCs/>
              </w:rPr>
              <w:t xml:space="preserve"> mediante </w:t>
            </w:r>
            <w:proofErr w:type="spellStart"/>
            <w:r w:rsidR="00074C53">
              <w:rPr>
                <w:rFonts w:ascii="Arial" w:hAnsi="Arial" w:cs="Arial"/>
                <w:bCs/>
              </w:rPr>
              <w:t>keycloak</w:t>
            </w:r>
            <w:proofErr w:type="spellEnd"/>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289BBD04" w:rsidR="00DB7A3D" w:rsidRDefault="00215489" w:rsidP="00DB7A3D">
            <w:pPr>
              <w:jc w:val="both"/>
              <w:rPr>
                <w:rFonts w:ascii="Arial" w:hAnsi="Arial" w:cs="Arial"/>
                <w:bCs/>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79AEF973" w14:textId="00BE1518" w:rsidR="00A12F16" w:rsidRDefault="00A12F16" w:rsidP="00DB7A3D">
            <w:pPr>
              <w:jc w:val="both"/>
              <w:rPr>
                <w:rFonts w:ascii="Arial" w:hAnsi="Arial" w:cs="Arial"/>
                <w:bCs/>
              </w:rPr>
            </w:pPr>
          </w:p>
          <w:p w14:paraId="173BE734" w14:textId="77777777" w:rsidR="00B321C3" w:rsidRDefault="00B321C3" w:rsidP="00DB7A3D">
            <w:pPr>
              <w:jc w:val="both"/>
              <w:rPr>
                <w:rFonts w:ascii="Arial" w:hAnsi="Arial" w:cs="Arial"/>
                <w:bCs/>
              </w:rPr>
            </w:pPr>
          </w:p>
          <w:p w14:paraId="6D43CBAD" w14:textId="6CCD3B26" w:rsidR="00A12F16" w:rsidRDefault="00A12F16" w:rsidP="00DB7A3D">
            <w:pPr>
              <w:jc w:val="both"/>
              <w:rPr>
                <w:rFonts w:ascii="Arial" w:hAnsi="Arial" w:cs="Arial"/>
                <w:b/>
              </w:rPr>
            </w:pPr>
            <w:r>
              <w:rPr>
                <w:rFonts w:ascii="Arial" w:hAnsi="Arial" w:cs="Arial"/>
                <w:bCs/>
              </w:rPr>
              <w:t>Lo desbloquea el administrador del sistema externo.</w:t>
            </w:r>
          </w:p>
          <w:p w14:paraId="0D9FE8E3" w14:textId="2FC79C03" w:rsidR="00DB7A3D" w:rsidRPr="00DB7A3D" w:rsidRDefault="00B321C3" w:rsidP="00DB7A3D">
            <w:pPr>
              <w:jc w:val="both"/>
              <w:rPr>
                <w:rFonts w:ascii="Arial" w:hAnsi="Arial" w:cs="Arial"/>
                <w:b/>
              </w:rPr>
            </w:pPr>
            <w:r>
              <w:rPr>
                <w:rFonts w:ascii="Arial" w:hAnsi="Arial" w:cs="Arial"/>
                <w:b/>
              </w:rPr>
              <w:t>Si es administrador quien olvida la clave, solo el superadministrador podrá desbloquearlo</w:t>
            </w: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459A9F7C" w:rsidR="0071342C" w:rsidRDefault="006934E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Control Accesos</w:t>
            </w:r>
          </w:p>
          <w:p w14:paraId="7032F48B" w14:textId="05005442" w:rsidR="0071342C" w:rsidRDefault="0071342C" w:rsidP="0071342C">
            <w:pPr>
              <w:spacing w:line="240" w:lineRule="auto"/>
              <w:rPr>
                <w:rFonts w:ascii="Arial" w:eastAsia="Arial Unicode MS" w:hAnsi="Arial" w:cs="Arial"/>
                <w:color w:val="0000FF"/>
                <w:lang w:val="es-ES"/>
              </w:rPr>
            </w:pPr>
          </w:p>
          <w:p w14:paraId="0ADB9883" w14:textId="2E9CA1BA" w:rsidR="00A13917" w:rsidRDefault="008B5EC1" w:rsidP="00A13917">
            <w:pPr>
              <w:pStyle w:val="Ttulo3"/>
              <w:numPr>
                <w:ilvl w:val="0"/>
                <w:numId w:val="0"/>
              </w:numPr>
              <w:shd w:val="clear" w:color="auto" w:fill="FFFFFF"/>
              <w:spacing w:before="225" w:after="225"/>
              <w:rPr>
                <w:rFonts w:cs="Arial"/>
                <w:bCs/>
                <w:i w:val="0"/>
              </w:rPr>
            </w:pPr>
            <w:r>
              <w:rPr>
                <w:rFonts w:cs="Arial"/>
                <w:bCs/>
                <w:i w:val="0"/>
              </w:rPr>
              <w:t>Gestionar contraseñas</w:t>
            </w:r>
          </w:p>
          <w:p w14:paraId="49F5251A" w14:textId="745A748C" w:rsidR="008B5EC1" w:rsidRDefault="008B5EC1" w:rsidP="008B5EC1">
            <w:pPr>
              <w:pStyle w:val="Prrafodelista"/>
              <w:numPr>
                <w:ilvl w:val="0"/>
                <w:numId w:val="10"/>
              </w:numPr>
            </w:pPr>
            <w:r>
              <w:t>Acceso al sistema</w:t>
            </w:r>
          </w:p>
          <w:p w14:paraId="443AAAB3" w14:textId="2A04132A" w:rsidR="001877E8" w:rsidRDefault="008B5EC1" w:rsidP="0096229A">
            <w:pPr>
              <w:ind w:left="720"/>
              <w:jc w:val="both"/>
            </w:pPr>
            <w:r>
              <w:t xml:space="preserve">el sistema establecerá el método de acceso mediante token, implementado con: </w:t>
            </w:r>
            <w:proofErr w:type="spellStart"/>
            <w:r w:rsidR="00D70EE4">
              <w:t>keycloak</w:t>
            </w:r>
            <w:proofErr w:type="spellEnd"/>
            <w:r w:rsidR="00D70EE4">
              <w:t xml:space="preserve"> + OAuth2 proxy,</w:t>
            </w:r>
            <w:r w:rsidR="001877E8">
              <w:t xml:space="preserve"> y realizando una </w:t>
            </w:r>
            <w:r w:rsidR="0096229A">
              <w:t>encriptación</w:t>
            </w:r>
            <w:r w:rsidR="001877E8">
              <w:t xml:space="preserve"> mediante HASH MD5 proporcionada por sistema ya definido</w:t>
            </w:r>
            <w:r w:rsidR="00D70EE4">
              <w:t xml:space="preserve"> comprobando si se está registrado en el sistema y procederá a </w:t>
            </w:r>
            <w:r w:rsidR="001877E8">
              <w:t>validarlo, esta gestión incluye Contraseñas ftp u otras creando la encriptación y guardándolas en bases de datos</w:t>
            </w:r>
          </w:p>
          <w:p w14:paraId="4A36B7FA" w14:textId="2F2F5ECA" w:rsidR="001877E8" w:rsidRDefault="001877E8" w:rsidP="001877E8">
            <w:pPr>
              <w:ind w:left="720"/>
            </w:pPr>
          </w:p>
          <w:p w14:paraId="47543A82" w14:textId="36FEC7DC" w:rsidR="00F472AF" w:rsidRDefault="00F472AF" w:rsidP="001877E8">
            <w:pPr>
              <w:ind w:left="720"/>
            </w:pPr>
            <w:r>
              <w:t>almacenamiento</w:t>
            </w:r>
          </w:p>
          <w:p w14:paraId="3A3AB41D" w14:textId="60D00EB4" w:rsidR="00D70EE4" w:rsidRDefault="001877E8" w:rsidP="001877E8">
            <w:pPr>
              <w:pStyle w:val="Prrafodelista"/>
              <w:numPr>
                <w:ilvl w:val="0"/>
                <w:numId w:val="41"/>
              </w:numPr>
            </w:pPr>
            <w:r>
              <w:t>ingreso al sistema (usuario contraseña)</w:t>
            </w:r>
          </w:p>
          <w:p w14:paraId="622ECBCB" w14:textId="46228CE1" w:rsidR="001877E8" w:rsidRDefault="00F472AF" w:rsidP="001877E8">
            <w:pPr>
              <w:pStyle w:val="Prrafodelista"/>
              <w:numPr>
                <w:ilvl w:val="0"/>
                <w:numId w:val="41"/>
              </w:numPr>
            </w:pPr>
            <w:r>
              <w:t xml:space="preserve">Crear contraseña de acceso al sistema </w:t>
            </w:r>
          </w:p>
          <w:p w14:paraId="3683748C" w14:textId="6E616C4D" w:rsidR="00F472AF" w:rsidRDefault="00F472AF" w:rsidP="001877E8">
            <w:pPr>
              <w:pStyle w:val="Prrafodelista"/>
              <w:numPr>
                <w:ilvl w:val="0"/>
                <w:numId w:val="41"/>
              </w:numPr>
            </w:pPr>
            <w:r>
              <w:t>Encriptar contraseña creada (hash MD5)</w:t>
            </w:r>
          </w:p>
          <w:p w14:paraId="2A84B0AC" w14:textId="6746139E" w:rsidR="00F472AF" w:rsidRDefault="00F472AF" w:rsidP="001877E8">
            <w:pPr>
              <w:pStyle w:val="Prrafodelista"/>
              <w:numPr>
                <w:ilvl w:val="0"/>
                <w:numId w:val="41"/>
              </w:numPr>
            </w:pPr>
            <w:r>
              <w:t>Almacena contraseña en base de datos</w:t>
            </w:r>
          </w:p>
          <w:p w14:paraId="066B864B" w14:textId="4C984DC8" w:rsidR="00F472AF" w:rsidRDefault="00F472AF" w:rsidP="00F472AF"/>
          <w:p w14:paraId="2F7A1A83" w14:textId="6BE9AE5B" w:rsidR="00F472AF" w:rsidRDefault="00F472AF" w:rsidP="00F472AF">
            <w:pPr>
              <w:ind w:left="750"/>
            </w:pPr>
            <w:r>
              <w:t>Validación ingreso</w:t>
            </w:r>
          </w:p>
          <w:p w14:paraId="7ED2D18A" w14:textId="67CDB76A" w:rsidR="00F472AF" w:rsidRDefault="00F472AF" w:rsidP="00F472AF">
            <w:pPr>
              <w:pStyle w:val="Prrafodelista"/>
              <w:numPr>
                <w:ilvl w:val="0"/>
                <w:numId w:val="43"/>
              </w:numPr>
            </w:pPr>
            <w:r>
              <w:t>Ingreso al sistema</w:t>
            </w:r>
          </w:p>
          <w:p w14:paraId="5A023D0A" w14:textId="2437DE15" w:rsidR="00F472AF" w:rsidRDefault="00F472AF" w:rsidP="00F472AF">
            <w:pPr>
              <w:pStyle w:val="Prrafodelista"/>
              <w:numPr>
                <w:ilvl w:val="0"/>
                <w:numId w:val="43"/>
              </w:numPr>
            </w:pPr>
            <w:r>
              <w:t>Usuario digita contraseña</w:t>
            </w:r>
          </w:p>
          <w:p w14:paraId="0E4F8999" w14:textId="65D4F91A" w:rsidR="00F472AF" w:rsidRDefault="00F472AF" w:rsidP="00F472AF">
            <w:pPr>
              <w:pStyle w:val="Prrafodelista"/>
              <w:numPr>
                <w:ilvl w:val="0"/>
                <w:numId w:val="43"/>
              </w:numPr>
            </w:pPr>
            <w:r>
              <w:t>Se valida la contraseña a través de hash MD5</w:t>
            </w:r>
          </w:p>
          <w:p w14:paraId="36653868" w14:textId="02684C32" w:rsidR="00F472AF" w:rsidRDefault="00F472AF" w:rsidP="00F472AF">
            <w:pPr>
              <w:pStyle w:val="Prrafodelista"/>
              <w:numPr>
                <w:ilvl w:val="0"/>
                <w:numId w:val="43"/>
              </w:numPr>
            </w:pPr>
            <w:r>
              <w:t>Se compara</w:t>
            </w:r>
          </w:p>
          <w:p w14:paraId="763FC6F8" w14:textId="36AF928A" w:rsidR="00F472AF" w:rsidRDefault="00F472AF" w:rsidP="00F472AF">
            <w:pPr>
              <w:pStyle w:val="Prrafodelista"/>
              <w:ind w:left="1110"/>
            </w:pPr>
            <w:r>
              <w:t>Es igual: genera el acceso al sistema</w:t>
            </w:r>
          </w:p>
          <w:p w14:paraId="0A39FC17" w14:textId="4E25DE95" w:rsidR="00F472AF" w:rsidRDefault="00F472AF" w:rsidP="00F472AF">
            <w:pPr>
              <w:pStyle w:val="Prrafodelista"/>
              <w:ind w:left="1110"/>
            </w:pPr>
            <w:r>
              <w:t>No es igual: deniega el acceso al sistema</w:t>
            </w:r>
          </w:p>
          <w:p w14:paraId="53EE53A8" w14:textId="790C3F07" w:rsidR="001877E8" w:rsidRDefault="001877E8" w:rsidP="0096229A"/>
          <w:p w14:paraId="1DE25F22" w14:textId="10686888" w:rsidR="00D70EE4" w:rsidRDefault="00D70EE4" w:rsidP="008B5EC1">
            <w:pPr>
              <w:ind w:left="720"/>
            </w:pPr>
          </w:p>
          <w:p w14:paraId="14553D93" w14:textId="77777777" w:rsidR="008B5EC1" w:rsidRPr="008B5EC1" w:rsidRDefault="008B5EC1" w:rsidP="008B5EC1"/>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 xml:space="preserve">AWS Firewall Manager es un servicio de administración de seguridad que permite la configuración y administración </w:t>
            </w:r>
            <w:r w:rsidRPr="00A13917">
              <w:rPr>
                <w:rFonts w:ascii="Arial" w:hAnsi="Arial" w:cs="Arial"/>
                <w:bCs/>
                <w:sz w:val="20"/>
                <w:szCs w:val="20"/>
                <w:lang w:eastAsia="en-US"/>
              </w:rPr>
              <w:lastRenderedPageBreak/>
              <w:t>centralizadas de reglas de firewall en todas sus cuentas y aplicaciones en </w:t>
            </w:r>
            <w:hyperlink r:id="rId130"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14264" w:rsidP="001860F4">
            <w:pPr>
              <w:pStyle w:val="Sinespaciado"/>
              <w:jc w:val="both"/>
            </w:pPr>
            <w:hyperlink r:id="rId131" w:anchor="waf-which-to-choose" w:history="1">
              <w:r w:rsidR="004C7015" w:rsidRPr="00FE4205">
                <w:rPr>
                  <w:rStyle w:val="Hipervnculo"/>
                </w:rPr>
                <w:t>https://docs.aws.amazon.com/es_es/waf/latest/developerguide/waf-</w:t>
              </w:r>
              <w:r w:rsidR="004C7015" w:rsidRPr="00FE4205">
                <w:rPr>
                  <w:rStyle w:val="Hipervnculo"/>
                </w:rPr>
                <w:lastRenderedPageBreak/>
                <w:t>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296E7FCC" w:rsidR="001860F4"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0F2986EF" w14:textId="472A3FC9" w:rsidR="007C7E53" w:rsidRDefault="007C7E53" w:rsidP="001860F4">
            <w:pPr>
              <w:pStyle w:val="NormalWeb"/>
              <w:shd w:val="clear" w:color="auto" w:fill="FFFFFF"/>
              <w:jc w:val="both"/>
              <w:rPr>
                <w:sz w:val="20"/>
                <w:szCs w:val="20"/>
                <w:lang w:eastAsia="en-US"/>
              </w:rPr>
            </w:pPr>
          </w:p>
          <w:p w14:paraId="6F0E58A6" w14:textId="77777777" w:rsidR="007C7E53" w:rsidRPr="00194627" w:rsidRDefault="007C7E53" w:rsidP="007C7E53">
            <w:pPr>
              <w:rPr>
                <w:b/>
                <w:bCs/>
              </w:rPr>
            </w:pPr>
            <w:r w:rsidRPr="00194627">
              <w:rPr>
                <w:b/>
                <w:bCs/>
              </w:rPr>
              <w:t>Conexión segura</w:t>
            </w:r>
          </w:p>
          <w:p w14:paraId="146BC39B" w14:textId="77777777" w:rsidR="007C7E53" w:rsidRDefault="007C7E53" w:rsidP="007C7E53"/>
          <w:p w14:paraId="053BC8FC" w14:textId="592D539F" w:rsidR="007C7E53" w:rsidRDefault="007C7E53" w:rsidP="007C7E53">
            <w:r>
              <w:t>El sistema establecerá una conexión segura HTTPS aplicando protocolos SSL Proporcionando seguridad en la interfaz de usuario.</w:t>
            </w:r>
          </w:p>
          <w:p w14:paraId="619A1D73" w14:textId="77777777" w:rsidR="007C7E53" w:rsidRDefault="007C7E53" w:rsidP="007C7E53"/>
          <w:p w14:paraId="70689D91" w14:textId="77777777" w:rsidR="007C7E53" w:rsidRDefault="007C7E53" w:rsidP="007C7E53"/>
          <w:p w14:paraId="7871A6E1" w14:textId="77777777" w:rsidR="007C7E53" w:rsidRDefault="007C7E53" w:rsidP="007C7E53">
            <w:r>
              <w:t>Acceso a servidores ajenos (dado el caso)</w:t>
            </w:r>
          </w:p>
          <w:p w14:paraId="3B1BF276" w14:textId="77777777" w:rsidR="007C7E53" w:rsidRDefault="007C7E53" w:rsidP="007C7E53"/>
          <w:p w14:paraId="3ADDEE5E" w14:textId="13867866" w:rsidR="007C7E53" w:rsidRPr="0097532C" w:rsidRDefault="007C7E53" w:rsidP="007C7E53">
            <w:r>
              <w:t>VPN</w:t>
            </w:r>
          </w:p>
          <w:p w14:paraId="35EAA378" w14:textId="71027085"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w:t>
            </w:r>
          </w:p>
          <w:p w14:paraId="058E0E89" w14:textId="02ED4A07"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4104EB40"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 entre el espectador y </w:t>
            </w:r>
            <w:proofErr w:type="spellStart"/>
            <w:r w:rsidRPr="00A82949">
              <w:rPr>
                <w:sz w:val="20"/>
                <w:szCs w:val="20"/>
                <w:lang w:eastAsia="en-US"/>
              </w:rPr>
              <w:t>CloudFront</w:t>
            </w:r>
            <w:proofErr w:type="spellEnd"/>
            <w:r w:rsidRPr="00A82949">
              <w:rPr>
                <w:sz w:val="20"/>
                <w:szCs w:val="20"/>
                <w:lang w:eastAsia="en-US"/>
              </w:rPr>
              <w:t xml:space="preserve">. Al final, el </w:t>
            </w:r>
            <w:r w:rsidRPr="00A82949">
              <w:rPr>
                <w:sz w:val="20"/>
                <w:szCs w:val="20"/>
                <w:lang w:eastAsia="en-US"/>
              </w:rPr>
              <w:lastRenderedPageBreak/>
              <w:t>espectador envía la solicitud en un formato cifrado.</w:t>
            </w:r>
            <w:r w:rsidR="00426FFD">
              <w:rPr>
                <w:sz w:val="20"/>
                <w:szCs w:val="20"/>
                <w:lang w:eastAsia="en-US"/>
              </w:rPr>
              <w:t>(KEYCLOAK + OAUTH2</w:t>
            </w:r>
            <w:r w:rsidR="00B617E4">
              <w:rPr>
                <w:sz w:val="20"/>
                <w:szCs w:val="20"/>
                <w:lang w:eastAsia="en-US"/>
              </w:rPr>
              <w:t>)</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28FA34B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w:t>
            </w:r>
            <w:r w:rsidR="002E7108">
              <w:rPr>
                <w:sz w:val="20"/>
                <w:szCs w:val="20"/>
                <w:lang w:eastAsia="en-US"/>
              </w:rPr>
              <w:t>L</w:t>
            </w:r>
            <w:r w:rsidRPr="00A82949">
              <w:rPr>
                <w:sz w:val="20"/>
                <w:szCs w:val="20"/>
                <w:lang w:eastAsia="en-US"/>
              </w:rPr>
              <w:t xml:space="preserve">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14264" w:rsidP="001860F4">
            <w:pPr>
              <w:pStyle w:val="NormalWeb"/>
              <w:shd w:val="clear" w:color="auto" w:fill="FFFFFF"/>
              <w:jc w:val="both"/>
              <w:rPr>
                <w:sz w:val="20"/>
                <w:szCs w:val="20"/>
                <w:lang w:eastAsia="en-US"/>
              </w:rPr>
            </w:pPr>
            <w:hyperlink r:id="rId132"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77BA3"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lastRenderedPageBreak/>
              <w:t xml:space="preserve">Para fines de protección de datos, </w:t>
            </w:r>
            <w:r w:rsidR="0097532C">
              <w:rPr>
                <w:sz w:val="20"/>
                <w:szCs w:val="20"/>
                <w:lang w:eastAsia="en-US"/>
              </w:rPr>
              <w:t>se recomienda</w:t>
            </w:r>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73805F6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w:t>
            </w:r>
            <w:r w:rsidR="00214264">
              <w:rPr>
                <w:sz w:val="20"/>
                <w:szCs w:val="20"/>
                <w:lang w:eastAsia="en-US"/>
              </w:rPr>
              <w:t>SSL</w:t>
            </w:r>
            <w:r w:rsidRPr="0056039A">
              <w:rPr>
                <w:sz w:val="20"/>
                <w:szCs w:val="20"/>
                <w:lang w:eastAsia="en-US"/>
              </w:rPr>
              <w:t xml:space="preserve">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 xml:space="preserve">Mas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214264" w:rsidP="00B3356A">
            <w:pPr>
              <w:pStyle w:val="NormalWeb"/>
              <w:shd w:val="clear" w:color="auto" w:fill="FFFFFF"/>
              <w:jc w:val="both"/>
              <w:rPr>
                <w:sz w:val="20"/>
                <w:szCs w:val="20"/>
                <w:lang w:eastAsia="en-US"/>
              </w:rPr>
            </w:pPr>
            <w:hyperlink r:id="rId133"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DBDB267"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r w:rsidR="00D871C8">
              <w:rPr>
                <w:rFonts w:ascii="Arial" w:hAnsi="Arial" w:cs="Arial"/>
                <w:color w:val="0000FF"/>
                <w:lang w:val="es-ES" w:eastAsia="es-ES"/>
              </w:rPr>
              <w:t>esté</w:t>
            </w:r>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lang w:eastAsia="es-CO"/>
        </w:rPr>
        <w:lastRenderedPageBreak/>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t xml:space="preserve">4 seleccionar rango de fechas o facturación </w:t>
            </w:r>
            <w:r w:rsidRPr="0055737A">
              <w:rPr>
                <w:rFonts w:ascii="Arial" w:hAnsi="Arial" w:cs="Arial"/>
                <w:bCs/>
              </w:rPr>
              <w:lastRenderedPageBreak/>
              <w:t>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lastRenderedPageBreak/>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860402">
        <w:trPr>
          <w:trHeight w:val="394"/>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lang w:eastAsia="es-CO"/>
        </w:rPr>
        <w:lastRenderedPageBreak/>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8B2581"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 xml:space="preserve">Power line </w:t>
                  </w:r>
                  <w:proofErr w:type="spellStart"/>
                  <w:r w:rsidRPr="00E777B4">
                    <w:rPr>
                      <w:rFonts w:ascii="Arial" w:eastAsia="Arial Unicode MS" w:hAnsi="Arial" w:cs="Arial"/>
                      <w:color w:val="0000FF"/>
                      <w:sz w:val="18"/>
                      <w:szCs w:val="18"/>
                      <w:lang w:val="en-US"/>
                    </w:rPr>
                    <w:t>comunication</w:t>
                  </w:r>
                  <w:proofErr w:type="spellEnd"/>
                </w:p>
                <w:p w14:paraId="3411029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0B9DCF20"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RF</w:t>
                  </w:r>
                </w:p>
                <w:p w14:paraId="401FB7CC"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p>
                <w:p w14:paraId="1BDAD74A"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RS232</w:t>
                  </w:r>
                </w:p>
                <w:p w14:paraId="358204FB" w14:textId="77777777" w:rsidR="00A80A1A" w:rsidRPr="00E777B4" w:rsidRDefault="00A80A1A" w:rsidP="00A80A1A">
                  <w:pPr>
                    <w:spacing w:line="240" w:lineRule="auto"/>
                    <w:jc w:val="center"/>
                    <w:rPr>
                      <w:rFonts w:ascii="Arial" w:eastAsia="Arial Unicode MS" w:hAnsi="Arial" w:cs="Arial"/>
                      <w:color w:val="0000FF"/>
                      <w:sz w:val="18"/>
                      <w:szCs w:val="18"/>
                      <w:lang w:val="en-US"/>
                    </w:rPr>
                  </w:pPr>
                  <w:r w:rsidRPr="00E777B4">
                    <w:rPr>
                      <w:rFonts w:ascii="Arial" w:eastAsia="Arial Unicode MS" w:hAnsi="Arial" w:cs="Arial"/>
                      <w:color w:val="0000FF"/>
                      <w:sz w:val="18"/>
                      <w:szCs w:val="18"/>
                      <w:lang w:val="en-U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r>
            <w:tr w:rsidR="00A80A1A" w:rsidRPr="00A80A1A" w14:paraId="07FE4227" w14:textId="77777777" w:rsidTr="001E4027">
              <w:trPr>
                <w:trHeight w:val="229"/>
              </w:trPr>
              <w:tc>
                <w:tcPr>
                  <w:tcW w:w="2972" w:type="dxa"/>
                </w:tcPr>
                <w:p w14:paraId="2CF09F4A" w14:textId="5433C248" w:rsidR="00A80A1A" w:rsidRPr="00A80A1A" w:rsidRDefault="00A80A1A" w:rsidP="00860402">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7C2C319" w14:textId="77D8D36C"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77777777" w:rsidR="00FA79B2" w:rsidRDefault="00FA79B2"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29"/>
      <w:r>
        <w:rPr>
          <w:szCs w:val="22"/>
        </w:rPr>
        <w:t>BALANCE</w:t>
      </w:r>
      <w:commentRangeEnd w:id="29"/>
      <w:r w:rsidR="006F45B0">
        <w:rPr>
          <w:rStyle w:val="Refdecomentario"/>
        </w:rPr>
        <w:commentReference w:id="29"/>
      </w:r>
    </w:p>
    <w:p w14:paraId="1EAFE551" w14:textId="5CFD214D" w:rsidR="00A61E3F" w:rsidRDefault="00A61E3F" w:rsidP="00632B15">
      <w:pPr>
        <w:rPr>
          <w:szCs w:val="22"/>
        </w:rPr>
      </w:pPr>
    </w:p>
    <w:p w14:paraId="75F36EBF" w14:textId="1F88AAD7" w:rsidR="00A61E3F" w:rsidRDefault="00FA67B2" w:rsidP="00632B15">
      <w:pPr>
        <w:rPr>
          <w:szCs w:val="22"/>
        </w:rPr>
      </w:pPr>
      <w:r>
        <w:rPr>
          <w:noProof/>
          <w:lang w:eastAsia="es-CO"/>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lang w:eastAsia="es-CO"/>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214264" w:rsidRDefault="00214264" w:rsidP="000C1175">
                                  <w:pPr>
                                    <w:jc w:val="center"/>
                                  </w:pPr>
                                  <w:proofErr w:type="spellStart"/>
                                  <w:r>
                                    <w:t>verificarSaldoMedidor</w:t>
                                  </w:r>
                                  <w:proofErr w:type="spellEnd"/>
                                </w:p>
                                <w:p w14:paraId="03AB1E87" w14:textId="56BECC20" w:rsidR="00214264" w:rsidRDefault="00214264" w:rsidP="000C1175">
                                  <w:pPr>
                                    <w:jc w:val="center"/>
                                  </w:pPr>
                                </w:p>
                                <w:p w14:paraId="70A9D278" w14:textId="3AFB6469" w:rsidR="00214264" w:rsidRDefault="00214264"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214264" w:rsidRDefault="00214264" w:rsidP="000C1175">
                            <w:pPr>
                              <w:jc w:val="center"/>
                            </w:pPr>
                            <w:proofErr w:type="spellStart"/>
                            <w:r>
                              <w:t>verificarSaldoMedidor</w:t>
                            </w:r>
                            <w:proofErr w:type="spellEnd"/>
                          </w:p>
                          <w:p w14:paraId="03AB1E87" w14:textId="56BECC20" w:rsidR="00214264" w:rsidRDefault="00214264" w:rsidP="000C1175">
                            <w:pPr>
                              <w:jc w:val="center"/>
                            </w:pPr>
                          </w:p>
                          <w:p w14:paraId="70A9D278" w14:textId="3AFB6469" w:rsidR="00214264" w:rsidRDefault="00214264" w:rsidP="000C1175">
                            <w:pPr>
                              <w:jc w:val="center"/>
                            </w:pPr>
                            <w:r>
                              <w:t>si el medidor es prepago permite mostrar que saldo posee</w:t>
                            </w:r>
                          </w:p>
                        </w:txbxContent>
                      </v:textbox>
                    </v:roundrect>
                  </w:pict>
                </mc:Fallback>
              </mc:AlternateContent>
            </w:r>
            <w:r w:rsidR="00E759FF">
              <w:rPr>
                <w:noProof/>
                <w:lang w:eastAsia="es-CO"/>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lang w:eastAsia="es-CO"/>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214264" w:rsidRDefault="00214264" w:rsidP="000C1175">
                                  <w:pPr>
                                    <w:jc w:val="center"/>
                                  </w:pPr>
                                  <w:proofErr w:type="spellStart"/>
                                  <w:r>
                                    <w:t>cargarSaldoMedidor</w:t>
                                  </w:r>
                                  <w:proofErr w:type="spellEnd"/>
                                </w:p>
                                <w:p w14:paraId="08EC0343" w14:textId="6145D976" w:rsidR="00214264" w:rsidRDefault="00214264" w:rsidP="000C1175">
                                  <w:pPr>
                                    <w:jc w:val="center"/>
                                  </w:pPr>
                                </w:p>
                                <w:p w14:paraId="4FB45F94" w14:textId="61CBF9BA" w:rsidR="00214264" w:rsidRDefault="00214264"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214264" w:rsidRDefault="00214264" w:rsidP="000C1175">
                            <w:pPr>
                              <w:jc w:val="center"/>
                            </w:pPr>
                            <w:proofErr w:type="spellStart"/>
                            <w:r>
                              <w:t>cargarSaldoMedidor</w:t>
                            </w:r>
                            <w:proofErr w:type="spellEnd"/>
                          </w:p>
                          <w:p w14:paraId="08EC0343" w14:textId="6145D976" w:rsidR="00214264" w:rsidRDefault="00214264" w:rsidP="000C1175">
                            <w:pPr>
                              <w:jc w:val="center"/>
                            </w:pPr>
                          </w:p>
                          <w:p w14:paraId="4FB45F94" w14:textId="61CBF9BA" w:rsidR="00214264" w:rsidRDefault="00214264" w:rsidP="000C1175">
                            <w:pPr>
                              <w:jc w:val="center"/>
                            </w:pPr>
                            <w:r>
                              <w:t xml:space="preserve">el administrador/usuario podrá cargar saldo que desee al medidor </w:t>
                            </w:r>
                          </w:p>
                        </w:txbxContent>
                      </v:textbox>
                    </v:roundrect>
                  </w:pict>
                </mc:Fallback>
              </mc:AlternateContent>
            </w:r>
            <w:r w:rsidR="00E759FF">
              <w:rPr>
                <w:noProof/>
                <w:lang w:eastAsia="es-CO"/>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lang w:eastAsia="es-CO"/>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421F" w14:paraId="69F031E5" w14:textId="77777777" w:rsidTr="00324DE7">
              <w:tc>
                <w:tcPr>
                  <w:tcW w:w="2071" w:type="dxa"/>
                </w:tcPr>
                <w:p w14:paraId="69A3ED22" w14:textId="77777777" w:rsidR="0076421F" w:rsidRDefault="0076421F" w:rsidP="00D8174A">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D8174A">
                  <w:pPr>
                    <w:spacing w:line="240" w:lineRule="auto"/>
                    <w:rPr>
                      <w:rFonts w:ascii="Arial" w:eastAsia="Arial Unicode MS" w:hAnsi="Arial" w:cs="Arial"/>
                      <w:color w:val="0000FF"/>
                      <w:lang w:val="es-ES"/>
                    </w:rPr>
                  </w:pP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eastAsia="es-CO"/>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r w:rsidR="00553288">
              <w:rPr>
                <w:noProof/>
                <w:lang w:eastAsia="es-CO"/>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 xml:space="preserve">el usuario con privilegios de crear usuarios tendrá la opción de crear el usuario que desee, ingresando al </w:t>
            </w:r>
            <w:proofErr w:type="spellStart"/>
            <w:r w:rsidRPr="0036596E">
              <w:rPr>
                <w:rFonts w:ascii="Arial" w:hAnsi="Arial" w:cs="Arial"/>
                <w:bCs/>
              </w:rPr>
              <w:t>modulo</w:t>
            </w:r>
            <w:proofErr w:type="spellEnd"/>
            <w:r w:rsidRPr="0036596E">
              <w:rPr>
                <w:rFonts w:ascii="Arial" w:hAnsi="Arial" w:cs="Arial"/>
                <w:bCs/>
              </w:rPr>
              <w:t xml:space="preserve">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45EA2625" w:rsidR="00643133" w:rsidRDefault="00643133" w:rsidP="00D8174A">
            <w:pPr>
              <w:rPr>
                <w:rFonts w:ascii="Arial" w:hAnsi="Arial" w:cs="Arial"/>
                <w:b/>
              </w:rPr>
            </w:pPr>
            <w:r>
              <w:rPr>
                <w:rFonts w:ascii="Arial" w:hAnsi="Arial" w:cs="Arial"/>
                <w:b/>
              </w:rPr>
              <w:t>“</w:t>
            </w:r>
            <w:proofErr w:type="spellStart"/>
            <w:r>
              <w:rPr>
                <w:rFonts w:ascii="Arial" w:hAnsi="Arial" w:cs="Arial"/>
                <w:b/>
              </w:rPr>
              <w:t>se</w:t>
            </w:r>
            <w:proofErr w:type="spellEnd"/>
            <w:r>
              <w:rPr>
                <w:rFonts w:ascii="Arial" w:hAnsi="Arial" w:cs="Arial"/>
                <w:b/>
              </w:rPr>
              <w:t xml:space="preserve"> bloqueará -inactivara el usuario </w:t>
            </w:r>
            <w:proofErr w:type="spellStart"/>
            <w:r>
              <w:rPr>
                <w:rFonts w:ascii="Arial" w:hAnsi="Arial" w:cs="Arial"/>
                <w:b/>
              </w:rPr>
              <w:t>nombre_usuario</w:t>
            </w:r>
            <w:proofErr w:type="spellEnd"/>
            <w:r>
              <w:rPr>
                <w:rFonts w:ascii="Arial" w:hAnsi="Arial" w:cs="Arial"/>
                <w:b/>
              </w:rPr>
              <w:t xml:space="preserve">, </w:t>
            </w:r>
            <w:proofErr w:type="spellStart"/>
            <w:r>
              <w:rPr>
                <w:rFonts w:ascii="Arial" w:hAnsi="Arial" w:cs="Arial"/>
                <w:b/>
              </w:rPr>
              <w:t>esta</w:t>
            </w:r>
            <w:proofErr w:type="spellEnd"/>
            <w:r>
              <w:rPr>
                <w:rFonts w:ascii="Arial" w:hAnsi="Arial" w:cs="Arial"/>
                <w:b/>
              </w:rPr>
              <w:t xml:space="preserve"> seguro que desea realizar esta </w:t>
            </w:r>
            <w:proofErr w:type="spellStart"/>
            <w:r>
              <w:rPr>
                <w:rFonts w:ascii="Arial" w:hAnsi="Arial" w:cs="Arial"/>
                <w:b/>
              </w:rPr>
              <w:t>accion</w:t>
            </w:r>
            <w:proofErr w:type="spellEnd"/>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8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09:59:00Z" w:initials="JHB">
    <w:p w14:paraId="120578DB" w14:textId="7A835C4B" w:rsidR="00214264" w:rsidRDefault="00214264">
      <w:pPr>
        <w:pStyle w:val="Textocomentario"/>
      </w:pPr>
      <w:r>
        <w:rPr>
          <w:rStyle w:val="Refdecomentario"/>
        </w:rPr>
        <w:annotationRef/>
      </w:r>
      <w:r>
        <w:t>VALIDAR INFORMACION</w:t>
      </w:r>
    </w:p>
  </w:comment>
  <w:comment w:id="28" w:author="Jose Hemirt Bautista" w:date="2020-10-20T10:00:00Z" w:initials="JHB">
    <w:p w14:paraId="1C7897B1" w14:textId="3A889164" w:rsidR="00214264" w:rsidRDefault="00214264">
      <w:pPr>
        <w:pStyle w:val="Textocomentario"/>
      </w:pPr>
      <w:r>
        <w:rPr>
          <w:rStyle w:val="Refdecomentario"/>
        </w:rPr>
        <w:annotationRef/>
      </w:r>
      <w:r>
        <w:t xml:space="preserve">CONSULTAR CON Luis </w:t>
      </w:r>
      <w:r>
        <w:t>fernando</w:t>
      </w:r>
    </w:p>
  </w:comment>
  <w:comment w:id="29" w:author="Jose Hemirt Bautista" w:date="2020-10-20T09:56:00Z" w:initials="JHB">
    <w:p w14:paraId="573177A4" w14:textId="4E2AA518" w:rsidR="00214264" w:rsidRDefault="00214264">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0578DB" w15:done="0"/>
  <w15:commentEx w15:paraId="1C7897B1"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84" w16cex:dateUtc="2020-10-20T14:59:00Z"/>
  <w16cex:commentExtensible w16cex:durableId="233933B0" w16cex:dateUtc="2020-10-20T15:00: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0578DB" w16cid:durableId="23393384"/>
  <w16cid:commentId w16cid:paraId="1C7897B1" w16cid:durableId="233933B0"/>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8D9D4" w14:textId="77777777" w:rsidR="007D5BEF" w:rsidRDefault="007D5BEF">
      <w:r>
        <w:separator/>
      </w:r>
    </w:p>
  </w:endnote>
  <w:endnote w:type="continuationSeparator" w:id="0">
    <w:p w14:paraId="350EE25C" w14:textId="77777777" w:rsidR="007D5BEF" w:rsidRDefault="007D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8F555" w14:textId="77777777" w:rsidR="007D5BEF" w:rsidRDefault="007D5BEF">
      <w:r>
        <w:separator/>
      </w:r>
    </w:p>
  </w:footnote>
  <w:footnote w:type="continuationSeparator" w:id="0">
    <w:p w14:paraId="08E22379" w14:textId="77777777" w:rsidR="007D5BEF" w:rsidRDefault="007D5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214264" w:rsidRPr="00C419FB" w14:paraId="2F6338E5" w14:textId="77777777" w:rsidTr="00D03F51">
      <w:trPr>
        <w:trHeight w:val="274"/>
      </w:trPr>
      <w:tc>
        <w:tcPr>
          <w:tcW w:w="1044" w:type="pct"/>
          <w:vMerge w:val="restart"/>
          <w:shd w:val="clear" w:color="auto" w:fill="auto"/>
          <w:noWrap/>
          <w:vAlign w:val="center"/>
          <w:hideMark/>
        </w:tcPr>
        <w:p w14:paraId="08766B1D" w14:textId="77777777" w:rsidR="00214264" w:rsidRPr="00C419FB" w:rsidRDefault="00214264"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214264" w:rsidRPr="00C236B2" w:rsidRDefault="00214264"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214264" w:rsidRPr="00C419FB" w:rsidRDefault="00214264"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214264" w:rsidRPr="00C419FB" w14:paraId="759E0844" w14:textId="77777777" w:rsidTr="00D03F51">
      <w:trPr>
        <w:trHeight w:val="281"/>
      </w:trPr>
      <w:tc>
        <w:tcPr>
          <w:tcW w:w="1044" w:type="pct"/>
          <w:vMerge/>
          <w:vAlign w:val="center"/>
          <w:hideMark/>
        </w:tcPr>
        <w:p w14:paraId="0C8A7060" w14:textId="77777777" w:rsidR="00214264" w:rsidRPr="00C419FB" w:rsidRDefault="00214264" w:rsidP="00BC7E4A">
          <w:pPr>
            <w:rPr>
              <w:rFonts w:ascii="Arial" w:hAnsi="Arial" w:cs="Arial"/>
              <w:sz w:val="18"/>
              <w:szCs w:val="18"/>
            </w:rPr>
          </w:pPr>
        </w:p>
      </w:tc>
      <w:tc>
        <w:tcPr>
          <w:tcW w:w="3019" w:type="pct"/>
          <w:vMerge/>
          <w:vAlign w:val="center"/>
          <w:hideMark/>
        </w:tcPr>
        <w:p w14:paraId="3605DBC8" w14:textId="77777777" w:rsidR="00214264" w:rsidRPr="00C419FB" w:rsidRDefault="00214264"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214264" w:rsidRPr="00C419FB" w:rsidRDefault="00214264"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214264" w:rsidRPr="00C419FB" w14:paraId="460A06FE" w14:textId="77777777" w:rsidTr="008E5E3C">
      <w:trPr>
        <w:trHeight w:val="450"/>
      </w:trPr>
      <w:tc>
        <w:tcPr>
          <w:tcW w:w="1044" w:type="pct"/>
          <w:vMerge/>
          <w:vAlign w:val="center"/>
          <w:hideMark/>
        </w:tcPr>
        <w:p w14:paraId="4AB00559" w14:textId="77777777" w:rsidR="00214264" w:rsidRPr="00C419FB" w:rsidRDefault="00214264" w:rsidP="00BC7E4A">
          <w:pPr>
            <w:rPr>
              <w:rFonts w:ascii="Arial" w:hAnsi="Arial" w:cs="Arial"/>
              <w:sz w:val="18"/>
              <w:szCs w:val="18"/>
            </w:rPr>
          </w:pPr>
        </w:p>
      </w:tc>
      <w:tc>
        <w:tcPr>
          <w:tcW w:w="3019" w:type="pct"/>
          <w:vMerge/>
          <w:shd w:val="clear" w:color="auto" w:fill="auto"/>
          <w:vAlign w:val="center"/>
        </w:tcPr>
        <w:p w14:paraId="5DCA0FDB" w14:textId="77777777" w:rsidR="00214264" w:rsidRPr="00C419FB" w:rsidRDefault="00214264"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214264" w:rsidRPr="00C419FB" w:rsidRDefault="00214264"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214264" w:rsidRPr="00C419FB" w14:paraId="5D4003D1" w14:textId="77777777" w:rsidTr="008E5E3C">
      <w:trPr>
        <w:trHeight w:val="480"/>
      </w:trPr>
      <w:tc>
        <w:tcPr>
          <w:tcW w:w="1044" w:type="pct"/>
          <w:vMerge/>
          <w:vAlign w:val="center"/>
          <w:hideMark/>
        </w:tcPr>
        <w:p w14:paraId="09BB0935" w14:textId="77777777" w:rsidR="00214264" w:rsidRPr="00C419FB" w:rsidRDefault="00214264" w:rsidP="00BC7E4A">
          <w:pPr>
            <w:rPr>
              <w:rFonts w:ascii="Arial" w:hAnsi="Arial" w:cs="Arial"/>
              <w:sz w:val="18"/>
              <w:szCs w:val="18"/>
            </w:rPr>
          </w:pPr>
        </w:p>
      </w:tc>
      <w:tc>
        <w:tcPr>
          <w:tcW w:w="3019" w:type="pct"/>
          <w:vMerge/>
          <w:shd w:val="clear" w:color="auto" w:fill="auto"/>
          <w:vAlign w:val="center"/>
        </w:tcPr>
        <w:p w14:paraId="675CDBF1" w14:textId="77777777" w:rsidR="00214264" w:rsidRPr="00C419FB" w:rsidRDefault="00214264"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214264" w:rsidRPr="00C419FB" w:rsidRDefault="00214264"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101</w:t>
          </w:r>
          <w:r w:rsidRPr="00C419FB">
            <w:rPr>
              <w:rFonts w:ascii="Arial" w:hAnsi="Arial" w:cs="Arial"/>
              <w:sz w:val="18"/>
              <w:szCs w:val="18"/>
            </w:rPr>
            <w:fldChar w:fldCharType="end"/>
          </w:r>
        </w:p>
      </w:tc>
    </w:tr>
  </w:tbl>
  <w:p w14:paraId="7BDF3F04" w14:textId="77777777" w:rsidR="00214264" w:rsidRDefault="00214264"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16AC7411"/>
    <w:multiLevelType w:val="hybridMultilevel"/>
    <w:tmpl w:val="A7AAD272"/>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830" w:hanging="360"/>
      </w:pPr>
    </w:lvl>
    <w:lvl w:ilvl="2" w:tplc="240A001B" w:tentative="1">
      <w:start w:val="1"/>
      <w:numFmt w:val="lowerRoman"/>
      <w:lvlText w:val="%3."/>
      <w:lvlJc w:val="right"/>
      <w:pPr>
        <w:ind w:left="2550" w:hanging="180"/>
      </w:pPr>
    </w:lvl>
    <w:lvl w:ilvl="3" w:tplc="240A000F" w:tentative="1">
      <w:start w:val="1"/>
      <w:numFmt w:val="decimal"/>
      <w:lvlText w:val="%4."/>
      <w:lvlJc w:val="left"/>
      <w:pPr>
        <w:ind w:left="3270" w:hanging="360"/>
      </w:pPr>
    </w:lvl>
    <w:lvl w:ilvl="4" w:tplc="240A0019" w:tentative="1">
      <w:start w:val="1"/>
      <w:numFmt w:val="lowerLetter"/>
      <w:lvlText w:val="%5."/>
      <w:lvlJc w:val="left"/>
      <w:pPr>
        <w:ind w:left="3990" w:hanging="360"/>
      </w:pPr>
    </w:lvl>
    <w:lvl w:ilvl="5" w:tplc="240A001B" w:tentative="1">
      <w:start w:val="1"/>
      <w:numFmt w:val="lowerRoman"/>
      <w:lvlText w:val="%6."/>
      <w:lvlJc w:val="right"/>
      <w:pPr>
        <w:ind w:left="4710" w:hanging="180"/>
      </w:pPr>
    </w:lvl>
    <w:lvl w:ilvl="6" w:tplc="240A000F" w:tentative="1">
      <w:start w:val="1"/>
      <w:numFmt w:val="decimal"/>
      <w:lvlText w:val="%7."/>
      <w:lvlJc w:val="left"/>
      <w:pPr>
        <w:ind w:left="5430" w:hanging="360"/>
      </w:pPr>
    </w:lvl>
    <w:lvl w:ilvl="7" w:tplc="240A0019" w:tentative="1">
      <w:start w:val="1"/>
      <w:numFmt w:val="lowerLetter"/>
      <w:lvlText w:val="%8."/>
      <w:lvlJc w:val="left"/>
      <w:pPr>
        <w:ind w:left="6150" w:hanging="360"/>
      </w:pPr>
    </w:lvl>
    <w:lvl w:ilvl="8" w:tplc="240A001B" w:tentative="1">
      <w:start w:val="1"/>
      <w:numFmt w:val="lowerRoman"/>
      <w:lvlText w:val="%9."/>
      <w:lvlJc w:val="right"/>
      <w:pPr>
        <w:ind w:left="6870" w:hanging="180"/>
      </w:pPr>
    </w:lvl>
  </w:abstractNum>
  <w:abstractNum w:abstractNumId="8"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1783"/>
    <w:multiLevelType w:val="hybridMultilevel"/>
    <w:tmpl w:val="905A77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1031B"/>
    <w:multiLevelType w:val="multilevel"/>
    <w:tmpl w:val="A8C2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2961CC"/>
    <w:multiLevelType w:val="hybridMultilevel"/>
    <w:tmpl w:val="1338BDC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6"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8BC1D6F"/>
    <w:multiLevelType w:val="hybridMultilevel"/>
    <w:tmpl w:val="0C8EED28"/>
    <w:lvl w:ilvl="0" w:tplc="260024FE">
      <w:start w:val="1"/>
      <w:numFmt w:val="decimal"/>
      <w:lvlText w:val="%1."/>
      <w:lvlJc w:val="left"/>
      <w:pPr>
        <w:ind w:left="111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A56179B"/>
    <w:multiLevelType w:val="hybridMultilevel"/>
    <w:tmpl w:val="9BB88294"/>
    <w:lvl w:ilvl="0" w:tplc="260024FE">
      <w:start w:val="1"/>
      <w:numFmt w:val="decimal"/>
      <w:lvlText w:val="%1."/>
      <w:lvlJc w:val="left"/>
      <w:pPr>
        <w:ind w:left="1860" w:hanging="360"/>
      </w:pPr>
      <w:rPr>
        <w:rFonts w:hint="default"/>
      </w:rPr>
    </w:lvl>
    <w:lvl w:ilvl="1" w:tplc="240A0019" w:tentative="1">
      <w:start w:val="1"/>
      <w:numFmt w:val="lowerLetter"/>
      <w:lvlText w:val="%2."/>
      <w:lvlJc w:val="left"/>
      <w:pPr>
        <w:ind w:left="2190" w:hanging="360"/>
      </w:pPr>
    </w:lvl>
    <w:lvl w:ilvl="2" w:tplc="240A001B" w:tentative="1">
      <w:start w:val="1"/>
      <w:numFmt w:val="lowerRoman"/>
      <w:lvlText w:val="%3."/>
      <w:lvlJc w:val="right"/>
      <w:pPr>
        <w:ind w:left="2910" w:hanging="180"/>
      </w:pPr>
    </w:lvl>
    <w:lvl w:ilvl="3" w:tplc="240A000F" w:tentative="1">
      <w:start w:val="1"/>
      <w:numFmt w:val="decimal"/>
      <w:lvlText w:val="%4."/>
      <w:lvlJc w:val="left"/>
      <w:pPr>
        <w:ind w:left="3630" w:hanging="360"/>
      </w:pPr>
    </w:lvl>
    <w:lvl w:ilvl="4" w:tplc="240A0019" w:tentative="1">
      <w:start w:val="1"/>
      <w:numFmt w:val="lowerLetter"/>
      <w:lvlText w:val="%5."/>
      <w:lvlJc w:val="left"/>
      <w:pPr>
        <w:ind w:left="4350" w:hanging="360"/>
      </w:pPr>
    </w:lvl>
    <w:lvl w:ilvl="5" w:tplc="240A001B" w:tentative="1">
      <w:start w:val="1"/>
      <w:numFmt w:val="lowerRoman"/>
      <w:lvlText w:val="%6."/>
      <w:lvlJc w:val="right"/>
      <w:pPr>
        <w:ind w:left="5070" w:hanging="180"/>
      </w:pPr>
    </w:lvl>
    <w:lvl w:ilvl="6" w:tplc="240A000F" w:tentative="1">
      <w:start w:val="1"/>
      <w:numFmt w:val="decimal"/>
      <w:lvlText w:val="%7."/>
      <w:lvlJc w:val="left"/>
      <w:pPr>
        <w:ind w:left="5790" w:hanging="360"/>
      </w:pPr>
    </w:lvl>
    <w:lvl w:ilvl="7" w:tplc="240A0019" w:tentative="1">
      <w:start w:val="1"/>
      <w:numFmt w:val="lowerLetter"/>
      <w:lvlText w:val="%8."/>
      <w:lvlJc w:val="left"/>
      <w:pPr>
        <w:ind w:left="6510" w:hanging="360"/>
      </w:pPr>
    </w:lvl>
    <w:lvl w:ilvl="8" w:tplc="240A001B" w:tentative="1">
      <w:start w:val="1"/>
      <w:numFmt w:val="lowerRoman"/>
      <w:lvlText w:val="%9."/>
      <w:lvlJc w:val="right"/>
      <w:pPr>
        <w:ind w:left="7230" w:hanging="180"/>
      </w:pPr>
    </w:lvl>
  </w:abstractNum>
  <w:abstractNum w:abstractNumId="42"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5"/>
  </w:num>
  <w:num w:numId="3">
    <w:abstractNumId w:val="42"/>
  </w:num>
  <w:num w:numId="4">
    <w:abstractNumId w:val="32"/>
  </w:num>
  <w:num w:numId="5">
    <w:abstractNumId w:val="37"/>
  </w:num>
  <w:num w:numId="6">
    <w:abstractNumId w:val="26"/>
  </w:num>
  <w:num w:numId="7">
    <w:abstractNumId w:val="2"/>
  </w:num>
  <w:num w:numId="8">
    <w:abstractNumId w:val="20"/>
  </w:num>
  <w:num w:numId="9">
    <w:abstractNumId w:val="28"/>
  </w:num>
  <w:num w:numId="10">
    <w:abstractNumId w:val="18"/>
  </w:num>
  <w:num w:numId="11">
    <w:abstractNumId w:val="12"/>
  </w:num>
  <w:num w:numId="12">
    <w:abstractNumId w:val="24"/>
  </w:num>
  <w:num w:numId="13">
    <w:abstractNumId w:val="0"/>
    <w:lvlOverride w:ilvl="0">
      <w:startOverride w:val="3"/>
    </w:lvlOverride>
  </w:num>
  <w:num w:numId="14">
    <w:abstractNumId w:val="9"/>
  </w:num>
  <w:num w:numId="15">
    <w:abstractNumId w:val="23"/>
  </w:num>
  <w:num w:numId="16">
    <w:abstractNumId w:val="38"/>
  </w:num>
  <w:num w:numId="17">
    <w:abstractNumId w:val="16"/>
  </w:num>
  <w:num w:numId="18">
    <w:abstractNumId w:val="11"/>
  </w:num>
  <w:num w:numId="19">
    <w:abstractNumId w:val="8"/>
  </w:num>
  <w:num w:numId="20">
    <w:abstractNumId w:val="25"/>
  </w:num>
  <w:num w:numId="21">
    <w:abstractNumId w:val="33"/>
  </w:num>
  <w:num w:numId="22">
    <w:abstractNumId w:val="17"/>
  </w:num>
  <w:num w:numId="23">
    <w:abstractNumId w:val="40"/>
  </w:num>
  <w:num w:numId="24">
    <w:abstractNumId w:val="10"/>
  </w:num>
  <w:num w:numId="25">
    <w:abstractNumId w:val="31"/>
  </w:num>
  <w:num w:numId="26">
    <w:abstractNumId w:val="34"/>
  </w:num>
  <w:num w:numId="27">
    <w:abstractNumId w:val="1"/>
  </w:num>
  <w:num w:numId="28">
    <w:abstractNumId w:val="14"/>
  </w:num>
  <w:num w:numId="29">
    <w:abstractNumId w:val="22"/>
  </w:num>
  <w:num w:numId="30">
    <w:abstractNumId w:val="30"/>
  </w:num>
  <w:num w:numId="31">
    <w:abstractNumId w:val="36"/>
  </w:num>
  <w:num w:numId="32">
    <w:abstractNumId w:val="29"/>
  </w:num>
  <w:num w:numId="33">
    <w:abstractNumId w:val="4"/>
  </w:num>
  <w:num w:numId="34">
    <w:abstractNumId w:val="15"/>
  </w:num>
  <w:num w:numId="35">
    <w:abstractNumId w:val="6"/>
  </w:num>
  <w:num w:numId="36">
    <w:abstractNumId w:val="5"/>
  </w:num>
  <w:num w:numId="37">
    <w:abstractNumId w:val="13"/>
  </w:num>
  <w:num w:numId="38">
    <w:abstractNumId w:val="21"/>
  </w:num>
  <w:num w:numId="39">
    <w:abstractNumId w:val="3"/>
  </w:num>
  <w:num w:numId="40">
    <w:abstractNumId w:val="27"/>
  </w:num>
  <w:num w:numId="41">
    <w:abstractNumId w:val="7"/>
  </w:num>
  <w:num w:numId="42">
    <w:abstractNumId w:val="41"/>
  </w:num>
  <w:num w:numId="43">
    <w:abstractNumId w:val="39"/>
  </w:num>
  <w:num w:numId="44">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27146"/>
    <w:rsid w:val="00030E5D"/>
    <w:rsid w:val="00034D52"/>
    <w:rsid w:val="00036355"/>
    <w:rsid w:val="0004037C"/>
    <w:rsid w:val="0004359A"/>
    <w:rsid w:val="000463D8"/>
    <w:rsid w:val="00046D0D"/>
    <w:rsid w:val="00055F8E"/>
    <w:rsid w:val="00063A65"/>
    <w:rsid w:val="00065802"/>
    <w:rsid w:val="00066A51"/>
    <w:rsid w:val="00074C53"/>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2DEC"/>
    <w:rsid w:val="00184CC0"/>
    <w:rsid w:val="001860F4"/>
    <w:rsid w:val="001877E8"/>
    <w:rsid w:val="0019297C"/>
    <w:rsid w:val="00193357"/>
    <w:rsid w:val="00194139"/>
    <w:rsid w:val="00194627"/>
    <w:rsid w:val="00195DC1"/>
    <w:rsid w:val="001B5652"/>
    <w:rsid w:val="001C42F4"/>
    <w:rsid w:val="001C59D8"/>
    <w:rsid w:val="001D0168"/>
    <w:rsid w:val="001D7164"/>
    <w:rsid w:val="001E04CC"/>
    <w:rsid w:val="001E4027"/>
    <w:rsid w:val="001E5259"/>
    <w:rsid w:val="001F3748"/>
    <w:rsid w:val="0020268D"/>
    <w:rsid w:val="002049BE"/>
    <w:rsid w:val="00214264"/>
    <w:rsid w:val="00214CA5"/>
    <w:rsid w:val="00215489"/>
    <w:rsid w:val="00221E64"/>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E710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0ACB"/>
    <w:rsid w:val="00344EEA"/>
    <w:rsid w:val="00345652"/>
    <w:rsid w:val="00353BB6"/>
    <w:rsid w:val="00354CFA"/>
    <w:rsid w:val="00357668"/>
    <w:rsid w:val="00357BF9"/>
    <w:rsid w:val="00361E68"/>
    <w:rsid w:val="0036596E"/>
    <w:rsid w:val="00365D3D"/>
    <w:rsid w:val="00370B9D"/>
    <w:rsid w:val="003725A0"/>
    <w:rsid w:val="00386BCB"/>
    <w:rsid w:val="00387BD5"/>
    <w:rsid w:val="00390DF3"/>
    <w:rsid w:val="0039538A"/>
    <w:rsid w:val="00395FB1"/>
    <w:rsid w:val="003A3A5A"/>
    <w:rsid w:val="003B2D4A"/>
    <w:rsid w:val="003B5199"/>
    <w:rsid w:val="003C3868"/>
    <w:rsid w:val="003C3B05"/>
    <w:rsid w:val="003C5880"/>
    <w:rsid w:val="003C5EC1"/>
    <w:rsid w:val="003D1FAD"/>
    <w:rsid w:val="003D5484"/>
    <w:rsid w:val="003D7396"/>
    <w:rsid w:val="003E2BF8"/>
    <w:rsid w:val="003E5586"/>
    <w:rsid w:val="003F0B7A"/>
    <w:rsid w:val="003F1CC3"/>
    <w:rsid w:val="003F30CD"/>
    <w:rsid w:val="003F70E5"/>
    <w:rsid w:val="00404232"/>
    <w:rsid w:val="004042B0"/>
    <w:rsid w:val="00426FFD"/>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934EC"/>
    <w:rsid w:val="006A1631"/>
    <w:rsid w:val="006A4CAA"/>
    <w:rsid w:val="006A4D07"/>
    <w:rsid w:val="006A5294"/>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C7E53"/>
    <w:rsid w:val="007D5BE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051B"/>
    <w:rsid w:val="00821163"/>
    <w:rsid w:val="0082635F"/>
    <w:rsid w:val="00835655"/>
    <w:rsid w:val="00841A28"/>
    <w:rsid w:val="008440C0"/>
    <w:rsid w:val="00851210"/>
    <w:rsid w:val="00852FC8"/>
    <w:rsid w:val="00860402"/>
    <w:rsid w:val="00863B2D"/>
    <w:rsid w:val="0087057E"/>
    <w:rsid w:val="00872B95"/>
    <w:rsid w:val="008743D7"/>
    <w:rsid w:val="008758EF"/>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2581"/>
    <w:rsid w:val="008B5EC1"/>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15E85"/>
    <w:rsid w:val="00920837"/>
    <w:rsid w:val="00920CAD"/>
    <w:rsid w:val="00923B31"/>
    <w:rsid w:val="00931B75"/>
    <w:rsid w:val="0093205D"/>
    <w:rsid w:val="009337DE"/>
    <w:rsid w:val="009363B6"/>
    <w:rsid w:val="009369CD"/>
    <w:rsid w:val="00936CBE"/>
    <w:rsid w:val="00940AB9"/>
    <w:rsid w:val="009412B2"/>
    <w:rsid w:val="00941483"/>
    <w:rsid w:val="0094364A"/>
    <w:rsid w:val="00946062"/>
    <w:rsid w:val="0095590C"/>
    <w:rsid w:val="00960AF5"/>
    <w:rsid w:val="0096229A"/>
    <w:rsid w:val="00963C25"/>
    <w:rsid w:val="00966A06"/>
    <w:rsid w:val="00974B52"/>
    <w:rsid w:val="0097532C"/>
    <w:rsid w:val="00980088"/>
    <w:rsid w:val="00982834"/>
    <w:rsid w:val="00983798"/>
    <w:rsid w:val="009911B1"/>
    <w:rsid w:val="00991AF0"/>
    <w:rsid w:val="00992B57"/>
    <w:rsid w:val="009938A4"/>
    <w:rsid w:val="009A3D1A"/>
    <w:rsid w:val="009A540E"/>
    <w:rsid w:val="009A7514"/>
    <w:rsid w:val="009B0FA4"/>
    <w:rsid w:val="009B5A5F"/>
    <w:rsid w:val="009B7E73"/>
    <w:rsid w:val="009C11EC"/>
    <w:rsid w:val="009C37C9"/>
    <w:rsid w:val="009E5EC0"/>
    <w:rsid w:val="009E701F"/>
    <w:rsid w:val="009E76DB"/>
    <w:rsid w:val="00A002F1"/>
    <w:rsid w:val="00A0080B"/>
    <w:rsid w:val="00A0081F"/>
    <w:rsid w:val="00A04CD6"/>
    <w:rsid w:val="00A12F1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A7042"/>
    <w:rsid w:val="00AB1D81"/>
    <w:rsid w:val="00AB4C19"/>
    <w:rsid w:val="00AB4E8B"/>
    <w:rsid w:val="00AB734A"/>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21C3"/>
    <w:rsid w:val="00B3356A"/>
    <w:rsid w:val="00B377BA"/>
    <w:rsid w:val="00B408D0"/>
    <w:rsid w:val="00B44805"/>
    <w:rsid w:val="00B44E94"/>
    <w:rsid w:val="00B4687D"/>
    <w:rsid w:val="00B54C46"/>
    <w:rsid w:val="00B617E4"/>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56597"/>
    <w:rsid w:val="00C61319"/>
    <w:rsid w:val="00C840F3"/>
    <w:rsid w:val="00C94C3B"/>
    <w:rsid w:val="00C973AE"/>
    <w:rsid w:val="00C97B0A"/>
    <w:rsid w:val="00CA2D66"/>
    <w:rsid w:val="00CA70AD"/>
    <w:rsid w:val="00CB2208"/>
    <w:rsid w:val="00CB3595"/>
    <w:rsid w:val="00CB439A"/>
    <w:rsid w:val="00CC1095"/>
    <w:rsid w:val="00CC2F74"/>
    <w:rsid w:val="00CC3A58"/>
    <w:rsid w:val="00CC7A91"/>
    <w:rsid w:val="00CD2021"/>
    <w:rsid w:val="00CD65B2"/>
    <w:rsid w:val="00CE0420"/>
    <w:rsid w:val="00CE21A7"/>
    <w:rsid w:val="00CE5B74"/>
    <w:rsid w:val="00CF07E1"/>
    <w:rsid w:val="00CF0C69"/>
    <w:rsid w:val="00CF34E5"/>
    <w:rsid w:val="00CF67FA"/>
    <w:rsid w:val="00D00CCF"/>
    <w:rsid w:val="00D03F51"/>
    <w:rsid w:val="00D045AE"/>
    <w:rsid w:val="00D06780"/>
    <w:rsid w:val="00D210F3"/>
    <w:rsid w:val="00D3004A"/>
    <w:rsid w:val="00D31683"/>
    <w:rsid w:val="00D4357D"/>
    <w:rsid w:val="00D44639"/>
    <w:rsid w:val="00D46FBF"/>
    <w:rsid w:val="00D50EAB"/>
    <w:rsid w:val="00D60D89"/>
    <w:rsid w:val="00D62D2E"/>
    <w:rsid w:val="00D70EE4"/>
    <w:rsid w:val="00D76A3D"/>
    <w:rsid w:val="00D8174A"/>
    <w:rsid w:val="00D818E0"/>
    <w:rsid w:val="00D83265"/>
    <w:rsid w:val="00D871C8"/>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04DF2"/>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67422"/>
    <w:rsid w:val="00E709DA"/>
    <w:rsid w:val="00E759FF"/>
    <w:rsid w:val="00E777B4"/>
    <w:rsid w:val="00E77BAF"/>
    <w:rsid w:val="00E80DF7"/>
    <w:rsid w:val="00E81B29"/>
    <w:rsid w:val="00E81F82"/>
    <w:rsid w:val="00E82B39"/>
    <w:rsid w:val="00E83D51"/>
    <w:rsid w:val="00E860CB"/>
    <w:rsid w:val="00E8686B"/>
    <w:rsid w:val="00E94CBD"/>
    <w:rsid w:val="00E96703"/>
    <w:rsid w:val="00E96FC1"/>
    <w:rsid w:val="00EA01FA"/>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2527"/>
    <w:rsid w:val="00EF69EF"/>
    <w:rsid w:val="00F02753"/>
    <w:rsid w:val="00F02DF8"/>
    <w:rsid w:val="00F03960"/>
    <w:rsid w:val="00F13AE0"/>
    <w:rsid w:val="00F13EB5"/>
    <w:rsid w:val="00F14BCA"/>
    <w:rsid w:val="00F156E5"/>
    <w:rsid w:val="00F2212A"/>
    <w:rsid w:val="00F22D03"/>
    <w:rsid w:val="00F309A1"/>
    <w:rsid w:val="00F348EB"/>
    <w:rsid w:val="00F37A68"/>
    <w:rsid w:val="00F4293F"/>
    <w:rsid w:val="00F42B9F"/>
    <w:rsid w:val="00F472AF"/>
    <w:rsid w:val="00F54367"/>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3629"/>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customStyle="1" w:styleId="Mencinsinresolver1">
    <w:name w:val="Mención sin resolver1"/>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1923026753">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QuickStyle" Target="diagrams/quickStyle2.xml"/><Relationship Id="rId42" Type="http://schemas.openxmlformats.org/officeDocument/2006/relationships/diagramLayout" Target="diagrams/layout6.xml"/><Relationship Id="rId63" Type="http://schemas.openxmlformats.org/officeDocument/2006/relationships/diagramData" Target="diagrams/data10.xml"/><Relationship Id="rId84" Type="http://schemas.microsoft.com/office/2011/relationships/commentsExtended" Target="commentsExtended.xml"/><Relationship Id="rId138" Type="http://schemas.openxmlformats.org/officeDocument/2006/relationships/diagramColors" Target="diagrams/colors22.xml"/><Relationship Id="rId159" Type="http://schemas.openxmlformats.org/officeDocument/2006/relationships/diagramLayout" Target="diagrams/layout26.xml"/><Relationship Id="rId170" Type="http://schemas.openxmlformats.org/officeDocument/2006/relationships/diagramLayout" Target="diagrams/layout28.xml"/><Relationship Id="rId107" Type="http://schemas.openxmlformats.org/officeDocument/2006/relationships/diagramColors" Target="diagrams/colors17.xml"/><Relationship Id="rId11" Type="http://schemas.openxmlformats.org/officeDocument/2006/relationships/image" Target="media/image1.png"/><Relationship Id="rId32" Type="http://schemas.openxmlformats.org/officeDocument/2006/relationships/diagramQuickStyle" Target="diagrams/quickStyle4.xml"/><Relationship Id="rId53" Type="http://schemas.openxmlformats.org/officeDocument/2006/relationships/diagramLayout" Target="diagrams/layout8.xml"/><Relationship Id="rId74" Type="http://schemas.openxmlformats.org/officeDocument/2006/relationships/diagramLayout" Target="diagrams/layout12.xml"/><Relationship Id="rId128" Type="http://schemas.openxmlformats.org/officeDocument/2006/relationships/diagramColors" Target="diagrams/colors21.xml"/><Relationship Id="rId149" Type="http://schemas.openxmlformats.org/officeDocument/2006/relationships/diagramColors" Target="diagrams/colors24.xml"/><Relationship Id="rId5" Type="http://schemas.openxmlformats.org/officeDocument/2006/relationships/numbering" Target="numbering.xml"/><Relationship Id="rId95" Type="http://schemas.openxmlformats.org/officeDocument/2006/relationships/diagramLayout" Target="diagrams/layout15.xml"/><Relationship Id="rId160" Type="http://schemas.openxmlformats.org/officeDocument/2006/relationships/diagramQuickStyle" Target="diagrams/quickStyle26.xml"/><Relationship Id="rId181" Type="http://schemas.openxmlformats.org/officeDocument/2006/relationships/diagramQuickStyle" Target="diagrams/quickStyle30.xml"/><Relationship Id="rId22" Type="http://schemas.openxmlformats.org/officeDocument/2006/relationships/diagramColors" Target="diagrams/colors2.xml"/><Relationship Id="rId43" Type="http://schemas.openxmlformats.org/officeDocument/2006/relationships/diagramQuickStyle" Target="diagrams/quickStyle6.xml"/><Relationship Id="rId64" Type="http://schemas.openxmlformats.org/officeDocument/2006/relationships/diagramLayout" Target="diagrams/layout10.xml"/><Relationship Id="rId118" Type="http://schemas.openxmlformats.org/officeDocument/2006/relationships/diagramColors" Target="diagrams/colors19.xml"/><Relationship Id="rId139" Type="http://schemas.microsoft.com/office/2007/relationships/diagramDrawing" Target="diagrams/drawing22.xml"/><Relationship Id="rId85" Type="http://schemas.microsoft.com/office/2016/09/relationships/commentsIds" Target="commentsIds.xml"/><Relationship Id="rId150" Type="http://schemas.microsoft.com/office/2007/relationships/diagramDrawing" Target="diagrams/drawing24.xml"/><Relationship Id="rId171" Type="http://schemas.openxmlformats.org/officeDocument/2006/relationships/diagramQuickStyle" Target="diagrams/quickStyle28.xml"/><Relationship Id="rId12" Type="http://schemas.openxmlformats.org/officeDocument/2006/relationships/image" Target="media/image2.jpeg"/><Relationship Id="rId33" Type="http://schemas.openxmlformats.org/officeDocument/2006/relationships/diagramColors" Target="diagrams/colors4.xml"/><Relationship Id="rId108" Type="http://schemas.microsoft.com/office/2007/relationships/diagramDrawing" Target="diagrams/drawing17.xml"/><Relationship Id="rId129" Type="http://schemas.microsoft.com/office/2007/relationships/diagramDrawing" Target="diagrams/drawing21.xml"/><Relationship Id="rId54" Type="http://schemas.openxmlformats.org/officeDocument/2006/relationships/diagramQuickStyle" Target="diagrams/quickStyle8.xml"/><Relationship Id="rId75" Type="http://schemas.openxmlformats.org/officeDocument/2006/relationships/diagramQuickStyle" Target="diagrams/quickStyle12.xml"/><Relationship Id="rId96" Type="http://schemas.openxmlformats.org/officeDocument/2006/relationships/diagramQuickStyle" Target="diagrams/quickStyle15.xml"/><Relationship Id="rId140" Type="http://schemas.openxmlformats.org/officeDocument/2006/relationships/image" Target="media/image12.jpeg"/><Relationship Id="rId161" Type="http://schemas.openxmlformats.org/officeDocument/2006/relationships/diagramColors" Target="diagrams/colors26.xml"/><Relationship Id="rId182" Type="http://schemas.openxmlformats.org/officeDocument/2006/relationships/diagramColors" Target="diagrams/colors30.xml"/><Relationship Id="rId6" Type="http://schemas.openxmlformats.org/officeDocument/2006/relationships/styles" Target="styles.xml"/><Relationship Id="rId23" Type="http://schemas.microsoft.com/office/2007/relationships/diagramDrawing" Target="diagrams/drawing2.xml"/><Relationship Id="rId119" Type="http://schemas.microsoft.com/office/2007/relationships/diagramDrawing" Target="diagrams/drawing19.xml"/><Relationship Id="rId44" Type="http://schemas.openxmlformats.org/officeDocument/2006/relationships/diagramColors" Target="diagrams/colors6.xml"/><Relationship Id="rId65" Type="http://schemas.openxmlformats.org/officeDocument/2006/relationships/diagramQuickStyle" Target="diagrams/quickStyle10.xml"/><Relationship Id="rId86" Type="http://schemas.microsoft.com/office/2018/08/relationships/commentsExtensible" Target="commentsExtensible.xml"/><Relationship Id="rId130" Type="http://schemas.openxmlformats.org/officeDocument/2006/relationships/hyperlink" Target="https://aws.amazon.com/es/organizations/" TargetMode="External"/><Relationship Id="rId151" Type="http://schemas.openxmlformats.org/officeDocument/2006/relationships/image" Target="media/image13.jpeg"/><Relationship Id="rId172" Type="http://schemas.openxmlformats.org/officeDocument/2006/relationships/diagramColors" Target="diagrams/colors28.xml"/><Relationship Id="rId13" Type="http://schemas.openxmlformats.org/officeDocument/2006/relationships/image" Target="media/image3.png"/><Relationship Id="rId18" Type="http://schemas.microsoft.com/office/2007/relationships/diagramDrawing" Target="diagrams/drawing1.xml"/><Relationship Id="rId39" Type="http://schemas.openxmlformats.org/officeDocument/2006/relationships/diagramColors" Target="diagrams/colors5.xml"/><Relationship Id="rId109" Type="http://schemas.openxmlformats.org/officeDocument/2006/relationships/image" Target="media/image10.jpeg"/><Relationship Id="rId34" Type="http://schemas.microsoft.com/office/2007/relationships/diagramDrawing" Target="diagrams/drawing4.xml"/><Relationship Id="rId50" Type="http://schemas.microsoft.com/office/2007/relationships/diagramDrawing" Target="diagrams/drawing7.xml"/><Relationship Id="rId55" Type="http://schemas.openxmlformats.org/officeDocument/2006/relationships/diagramColors" Target="diagrams/colors8.xml"/><Relationship Id="rId76" Type="http://schemas.openxmlformats.org/officeDocument/2006/relationships/diagramColors" Target="diagrams/colors12.xml"/><Relationship Id="rId97" Type="http://schemas.openxmlformats.org/officeDocument/2006/relationships/diagramColors" Target="diagrams/colors15.xml"/><Relationship Id="rId104" Type="http://schemas.openxmlformats.org/officeDocument/2006/relationships/diagramData" Target="diagrams/data17.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diagramData" Target="diagrams/data23.xml"/><Relationship Id="rId146" Type="http://schemas.openxmlformats.org/officeDocument/2006/relationships/diagramData" Target="diagrams/data24.xml"/><Relationship Id="rId167" Type="http://schemas.microsoft.com/office/2007/relationships/diagramDrawing" Target="diagrams/drawing27.xml"/><Relationship Id="rId7" Type="http://schemas.openxmlformats.org/officeDocument/2006/relationships/settings" Target="settings.xml"/><Relationship Id="rId71" Type="http://schemas.openxmlformats.org/officeDocument/2006/relationships/diagramColors" Target="diagrams/colors11.xml"/><Relationship Id="rId92" Type="http://schemas.openxmlformats.org/officeDocument/2006/relationships/diagramColors" Target="diagrams/colors14.xml"/><Relationship Id="rId162" Type="http://schemas.microsoft.com/office/2007/relationships/diagramDrawing" Target="diagrams/drawing26.xml"/><Relationship Id="rId183" Type="http://schemas.microsoft.com/office/2007/relationships/diagramDrawing" Target="diagrams/drawing30.xml"/><Relationship Id="rId2" Type="http://schemas.openxmlformats.org/officeDocument/2006/relationships/customXml" Target="../customXml/item2.xml"/><Relationship Id="rId29" Type="http://schemas.microsoft.com/office/2007/relationships/diagramDrawing" Target="diagrams/drawing3.xml"/><Relationship Id="rId24" Type="http://schemas.openxmlformats.org/officeDocument/2006/relationships/image" Target="media/image4.png"/><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diagramColors" Target="diagrams/colors10.xml"/><Relationship Id="rId87" Type="http://schemas.openxmlformats.org/officeDocument/2006/relationships/image" Target="media/image8.png"/><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hyperlink" Target="https://docs.aws.amazon.com/es_es/waf/latest/developerguide/waf-dg.pdf" TargetMode="External"/><Relationship Id="rId136" Type="http://schemas.openxmlformats.org/officeDocument/2006/relationships/diagramLayout" Target="diagrams/layout22.xml"/><Relationship Id="rId157" Type="http://schemas.openxmlformats.org/officeDocument/2006/relationships/image" Target="media/image14.jpeg"/><Relationship Id="rId178" Type="http://schemas.microsoft.com/office/2007/relationships/diagramDrawing" Target="diagrams/drawing29.xml"/><Relationship Id="rId61" Type="http://schemas.microsoft.com/office/2007/relationships/diagramDrawing" Target="diagrams/drawing9.xml"/><Relationship Id="rId82" Type="http://schemas.microsoft.com/office/2007/relationships/diagramDrawing" Target="diagrams/drawing13.xml"/><Relationship Id="rId152" Type="http://schemas.openxmlformats.org/officeDocument/2006/relationships/diagramData" Target="diagrams/data25.xml"/><Relationship Id="rId173" Type="http://schemas.microsoft.com/office/2007/relationships/diagramDrawing" Target="diagrams/drawing28.xml"/><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diagramData" Target="diagrams/data4.xml"/><Relationship Id="rId35" Type="http://schemas.openxmlformats.org/officeDocument/2006/relationships/image" Target="media/image5.jpeg"/><Relationship Id="rId56" Type="http://schemas.microsoft.com/office/2007/relationships/diagramDrawing" Target="diagrams/drawing8.xml"/><Relationship Id="rId77" Type="http://schemas.microsoft.com/office/2007/relationships/diagramDrawing" Target="diagrams/drawing12.xml"/><Relationship Id="rId100" Type="http://schemas.openxmlformats.org/officeDocument/2006/relationships/diagramLayout" Target="diagrams/layout16.xml"/><Relationship Id="rId105" Type="http://schemas.openxmlformats.org/officeDocument/2006/relationships/diagramLayout" Target="diagrams/layout17.xml"/><Relationship Id="rId126" Type="http://schemas.openxmlformats.org/officeDocument/2006/relationships/diagramLayout" Target="diagrams/layout21.xml"/><Relationship Id="rId147" Type="http://schemas.openxmlformats.org/officeDocument/2006/relationships/diagramLayout" Target="diagrams/layout24.xml"/><Relationship Id="rId168" Type="http://schemas.openxmlformats.org/officeDocument/2006/relationships/image" Target="media/image15.jpeg"/><Relationship Id="rId8" Type="http://schemas.openxmlformats.org/officeDocument/2006/relationships/webSettings" Target="webSettings.xml"/><Relationship Id="rId51" Type="http://schemas.openxmlformats.org/officeDocument/2006/relationships/image" Target="media/image6.jpeg"/><Relationship Id="rId72" Type="http://schemas.microsoft.com/office/2007/relationships/diagramDrawing" Target="diagrams/drawing11.xml"/><Relationship Id="rId93" Type="http://schemas.microsoft.com/office/2007/relationships/diagramDrawing" Target="diagrams/drawing14.xml"/><Relationship Id="rId98" Type="http://schemas.microsoft.com/office/2007/relationships/diagramDrawing" Target="diagrams/drawing15.xml"/><Relationship Id="rId121" Type="http://schemas.openxmlformats.org/officeDocument/2006/relationships/diagramLayout" Target="diagrams/layout20.xml"/><Relationship Id="rId142" Type="http://schemas.openxmlformats.org/officeDocument/2006/relationships/diagramLayout" Target="diagrams/layout23.xml"/><Relationship Id="rId163" Type="http://schemas.openxmlformats.org/officeDocument/2006/relationships/diagramData" Target="diagrams/data27.xml"/><Relationship Id="rId184"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diagramData" Target="diagrams/data3.xml"/><Relationship Id="rId46" Type="http://schemas.openxmlformats.org/officeDocument/2006/relationships/diagramData" Target="diagrams/data7.xml"/><Relationship Id="rId67" Type="http://schemas.microsoft.com/office/2007/relationships/diagramDrawing" Target="diagrams/drawing10.xml"/><Relationship Id="rId116" Type="http://schemas.openxmlformats.org/officeDocument/2006/relationships/diagramLayout" Target="diagrams/layout19.xml"/><Relationship Id="rId137" Type="http://schemas.openxmlformats.org/officeDocument/2006/relationships/diagramQuickStyle" Target="diagrams/quickStyle22.xml"/><Relationship Id="rId158" Type="http://schemas.openxmlformats.org/officeDocument/2006/relationships/diagramData" Target="diagrams/data26.xml"/><Relationship Id="rId20" Type="http://schemas.openxmlformats.org/officeDocument/2006/relationships/diagramLayout" Target="diagrams/layout2.xml"/><Relationship Id="rId41" Type="http://schemas.openxmlformats.org/officeDocument/2006/relationships/diagramData" Target="diagrams/data6.xml"/><Relationship Id="rId62" Type="http://schemas.openxmlformats.org/officeDocument/2006/relationships/image" Target="media/image7.png"/><Relationship Id="rId83" Type="http://schemas.openxmlformats.org/officeDocument/2006/relationships/comments" Target="comments.xml"/><Relationship Id="rId88" Type="http://schemas.openxmlformats.org/officeDocument/2006/relationships/image" Target="media/image9.jpeg"/><Relationship Id="rId111" Type="http://schemas.openxmlformats.org/officeDocument/2006/relationships/diagramLayout" Target="diagrams/layout18.xml"/><Relationship Id="rId132" Type="http://schemas.openxmlformats.org/officeDocument/2006/relationships/hyperlink" Target="https://docs.aws.amazon.com/es_es/AmazonCloudFront/latest/DeveloperGuide/AmazonCloudFront_DevGuide.pdf" TargetMode="External"/><Relationship Id="rId153" Type="http://schemas.openxmlformats.org/officeDocument/2006/relationships/diagramLayout" Target="diagrams/layout25.xml"/><Relationship Id="rId174" Type="http://schemas.openxmlformats.org/officeDocument/2006/relationships/diagramData" Target="diagrams/data29.xml"/><Relationship Id="rId179" Type="http://schemas.openxmlformats.org/officeDocument/2006/relationships/diagramData" Target="diagrams/data30.xml"/><Relationship Id="rId15" Type="http://schemas.openxmlformats.org/officeDocument/2006/relationships/diagramLayout" Target="diagrams/layout1.xml"/><Relationship Id="rId36" Type="http://schemas.openxmlformats.org/officeDocument/2006/relationships/diagramData" Target="diagrams/data5.xml"/><Relationship Id="rId57" Type="http://schemas.openxmlformats.org/officeDocument/2006/relationships/diagramData" Target="diagrams/data9.xml"/><Relationship Id="rId106" Type="http://schemas.openxmlformats.org/officeDocument/2006/relationships/diagramQuickStyle" Target="diagrams/quickStyle17.xml"/><Relationship Id="rId127" Type="http://schemas.openxmlformats.org/officeDocument/2006/relationships/diagramQuickStyle" Target="diagrams/quickStyle21.xml"/><Relationship Id="rId10" Type="http://schemas.openxmlformats.org/officeDocument/2006/relationships/endnotes" Target="endnotes.xml"/><Relationship Id="rId31" Type="http://schemas.openxmlformats.org/officeDocument/2006/relationships/diagramLayout" Target="diagrams/layout4.xml"/><Relationship Id="rId52" Type="http://schemas.openxmlformats.org/officeDocument/2006/relationships/diagramData" Target="diagrams/data8.xml"/><Relationship Id="rId73" Type="http://schemas.openxmlformats.org/officeDocument/2006/relationships/diagramData" Target="diagrams/data12.xml"/><Relationship Id="rId78" Type="http://schemas.openxmlformats.org/officeDocument/2006/relationships/diagramData" Target="diagrams/data13.xml"/><Relationship Id="rId94" Type="http://schemas.openxmlformats.org/officeDocument/2006/relationships/diagramData" Target="diagrams/data15.xml"/><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QuickStyle" Target="diagrams/quickStyle20.xml"/><Relationship Id="rId143" Type="http://schemas.openxmlformats.org/officeDocument/2006/relationships/diagramQuickStyle" Target="diagrams/quickStyle23.xml"/><Relationship Id="rId148" Type="http://schemas.openxmlformats.org/officeDocument/2006/relationships/diagramQuickStyle" Target="diagrams/quickStyle24.xml"/><Relationship Id="rId164" Type="http://schemas.openxmlformats.org/officeDocument/2006/relationships/diagramLayout" Target="diagrams/layout27.xml"/><Relationship Id="rId169" Type="http://schemas.openxmlformats.org/officeDocument/2006/relationships/diagramData" Target="diagrams/data28.xml"/><Relationship Id="rId18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diagramLayout" Target="diagrams/layout30.xml"/><Relationship Id="rId26" Type="http://schemas.openxmlformats.org/officeDocument/2006/relationships/diagramLayout" Target="diagrams/layout3.xml"/><Relationship Id="rId47" Type="http://schemas.openxmlformats.org/officeDocument/2006/relationships/diagramLayout" Target="diagrams/layout7.xml"/><Relationship Id="rId68" Type="http://schemas.openxmlformats.org/officeDocument/2006/relationships/diagramData" Target="diagrams/data11.xml"/><Relationship Id="rId89" Type="http://schemas.openxmlformats.org/officeDocument/2006/relationships/diagramData" Target="diagrams/data14.xml"/><Relationship Id="rId112" Type="http://schemas.openxmlformats.org/officeDocument/2006/relationships/diagramQuickStyle" Target="diagrams/quickStyle18.xml"/><Relationship Id="rId133" Type="http://schemas.openxmlformats.org/officeDocument/2006/relationships/hyperlink" Target="https://docs.aws.amazon.com/es_es/AWSEC2/latest/UserGuide/ec2-ug.pdf" TargetMode="External"/><Relationship Id="rId154" Type="http://schemas.openxmlformats.org/officeDocument/2006/relationships/diagramQuickStyle" Target="diagrams/quickStyle25.xml"/><Relationship Id="rId175" Type="http://schemas.openxmlformats.org/officeDocument/2006/relationships/diagramLayout" Target="diagrams/layout29.xml"/><Relationship Id="rId16" Type="http://schemas.openxmlformats.org/officeDocument/2006/relationships/diagramQuickStyle" Target="diagrams/quickStyle1.xml"/><Relationship Id="rId37" Type="http://schemas.openxmlformats.org/officeDocument/2006/relationships/diagramLayout" Target="diagrams/layout5.xml"/><Relationship Id="rId58" Type="http://schemas.openxmlformats.org/officeDocument/2006/relationships/diagramLayout" Target="diagrams/layout9.xml"/><Relationship Id="rId79" Type="http://schemas.openxmlformats.org/officeDocument/2006/relationships/diagramLayout" Target="diagrams/layout13.xml"/><Relationship Id="rId102" Type="http://schemas.openxmlformats.org/officeDocument/2006/relationships/diagramColors" Target="diagrams/colors16.xml"/><Relationship Id="rId123" Type="http://schemas.openxmlformats.org/officeDocument/2006/relationships/diagramColors" Target="diagrams/colors20.xml"/><Relationship Id="rId144" Type="http://schemas.openxmlformats.org/officeDocument/2006/relationships/diagramColors" Target="diagrams/colors23.xml"/><Relationship Id="rId90" Type="http://schemas.openxmlformats.org/officeDocument/2006/relationships/diagramLayout" Target="diagrams/layout14.xml"/><Relationship Id="rId165" Type="http://schemas.openxmlformats.org/officeDocument/2006/relationships/diagramQuickStyle" Target="diagrams/quickStyle27.xml"/><Relationship Id="rId186" Type="http://schemas.microsoft.com/office/2011/relationships/people" Target="people.xml"/><Relationship Id="rId27" Type="http://schemas.openxmlformats.org/officeDocument/2006/relationships/diagramQuickStyle" Target="diagrams/quickStyle3.xml"/><Relationship Id="rId48" Type="http://schemas.openxmlformats.org/officeDocument/2006/relationships/diagramQuickStyle" Target="diagrams/quickStyle7.xml"/><Relationship Id="rId69" Type="http://schemas.openxmlformats.org/officeDocument/2006/relationships/diagramLayout" Target="diagrams/layout11.xml"/><Relationship Id="rId113" Type="http://schemas.openxmlformats.org/officeDocument/2006/relationships/diagramColors" Target="diagrams/colors18.xml"/><Relationship Id="rId134" Type="http://schemas.openxmlformats.org/officeDocument/2006/relationships/image" Target="media/image11.jpeg"/><Relationship Id="rId80" Type="http://schemas.openxmlformats.org/officeDocument/2006/relationships/diagramQuickStyle" Target="diagrams/quickStyle13.xml"/><Relationship Id="rId155" Type="http://schemas.openxmlformats.org/officeDocument/2006/relationships/diagramColors" Target="diagrams/colors25.xml"/><Relationship Id="rId176" Type="http://schemas.openxmlformats.org/officeDocument/2006/relationships/diagramQuickStyle" Target="diagrams/quickStyle29.xml"/><Relationship Id="rId17" Type="http://schemas.openxmlformats.org/officeDocument/2006/relationships/diagramColors" Target="diagrams/colors1.xml"/><Relationship Id="rId38" Type="http://schemas.openxmlformats.org/officeDocument/2006/relationships/diagramQuickStyle" Target="diagrams/quickStyle5.xml"/><Relationship Id="rId59" Type="http://schemas.openxmlformats.org/officeDocument/2006/relationships/diagramQuickStyle" Target="diagrams/quickStyle9.xml"/><Relationship Id="rId103" Type="http://schemas.microsoft.com/office/2007/relationships/diagramDrawing" Target="diagrams/drawing16.xml"/><Relationship Id="rId124" Type="http://schemas.microsoft.com/office/2007/relationships/diagramDrawing" Target="diagrams/drawing20.xml"/><Relationship Id="rId70" Type="http://schemas.openxmlformats.org/officeDocument/2006/relationships/diagramQuickStyle" Target="diagrams/quickStyle11.xml"/><Relationship Id="rId91" Type="http://schemas.openxmlformats.org/officeDocument/2006/relationships/diagramQuickStyle" Target="diagrams/quickStyle14.xml"/><Relationship Id="rId145" Type="http://schemas.microsoft.com/office/2007/relationships/diagramDrawing" Target="diagrams/drawing23.xml"/><Relationship Id="rId166" Type="http://schemas.openxmlformats.org/officeDocument/2006/relationships/diagramColors" Target="diagrams/colors27.xm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diagramColors" Target="diagrams/colors3.xml"/><Relationship Id="rId49" Type="http://schemas.openxmlformats.org/officeDocument/2006/relationships/diagramColors" Target="diagrams/colors7.xml"/><Relationship Id="rId114" Type="http://schemas.microsoft.com/office/2007/relationships/diagramDrawing" Target="diagrams/drawing18.xml"/><Relationship Id="rId60" Type="http://schemas.openxmlformats.org/officeDocument/2006/relationships/diagramColors" Target="diagrams/colors9.xml"/><Relationship Id="rId81" Type="http://schemas.openxmlformats.org/officeDocument/2006/relationships/diagramColors" Target="diagrams/colors13.xml"/><Relationship Id="rId135" Type="http://schemas.openxmlformats.org/officeDocument/2006/relationships/diagramData" Target="diagrams/data22.xml"/><Relationship Id="rId156" Type="http://schemas.microsoft.com/office/2007/relationships/diagramDrawing" Target="diagrams/drawing25.xml"/><Relationship Id="rId177" Type="http://schemas.openxmlformats.org/officeDocument/2006/relationships/diagramColors" Target="diagrams/colors29.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23437168-C244-450F-ADE9-3E04CE72210A}" type="presOf" srcId="{D7461CB3-0D19-4BA8-8AC1-D6AFBE0A592A}" destId="{8361B7DF-175B-4A8C-AE5F-A22F8005CB02}" srcOrd="0" destOrd="0" presId="urn:microsoft.com/office/officeart/2005/8/layout/process3"/>
    <dgm:cxn modelId="{8D0AE9BE-52E5-4F7E-90F3-9866540D9D34}" type="presOf" srcId="{B1A8326E-1151-4B2E-9B56-47A9FB9F58E4}" destId="{DBB6B28E-CD7F-46A0-BDAC-199473353B78}" srcOrd="0" destOrd="0" presId="urn:microsoft.com/office/officeart/2005/8/layout/process3"/>
    <dgm:cxn modelId="{469A39CD-018F-484D-B4D9-F0F5474F1307}" type="presOf" srcId="{37825505-43F1-46EE-B5D5-E16AABC45527}" destId="{5A37B31B-92A6-4B8C-8EC6-79C60F510A69}" srcOrd="0" destOrd="0" presId="urn:microsoft.com/office/officeart/2005/8/layout/process3"/>
    <dgm:cxn modelId="{05BD22EF-C5CD-4498-A5E5-AB6DE430C885}" type="presOf" srcId="{D7461CB3-0D19-4BA8-8AC1-D6AFBE0A592A}" destId="{2921033C-02DB-4BD2-89E8-9FE448BB63C9}" srcOrd="1"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AC9F2FD-EF48-40E6-B21F-B5ACE364135E}" type="presParOf" srcId="{DBB6B28E-CD7F-46A0-BDAC-199473353B78}" destId="{CAE8AA46-FD53-45B8-8457-87F8FE08349F}" srcOrd="0" destOrd="0" presId="urn:microsoft.com/office/officeart/2005/8/layout/process3"/>
    <dgm:cxn modelId="{95D6A4E4-2893-455D-9A17-EFA7CD6DD3BA}" type="presParOf" srcId="{CAE8AA46-FD53-45B8-8457-87F8FE08349F}" destId="{8361B7DF-175B-4A8C-AE5F-A22F8005CB02}" srcOrd="0" destOrd="0" presId="urn:microsoft.com/office/officeart/2005/8/layout/process3"/>
    <dgm:cxn modelId="{1D4E05B2-E7AE-4DDD-B1DB-6B394839F604}" type="presParOf" srcId="{CAE8AA46-FD53-45B8-8457-87F8FE08349F}" destId="{2921033C-02DB-4BD2-89E8-9FE448BB63C9}" srcOrd="1" destOrd="0" presId="urn:microsoft.com/office/officeart/2005/8/layout/process3"/>
    <dgm:cxn modelId="{A26DE9CF-B708-44BE-A8B0-F1A34770FD97}"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FF6A2A05-4F14-41AC-ACC2-780C477BA5FB}" type="presOf" srcId="{378863F5-1452-4570-A096-ADDD6540E422}" destId="{E2D98EB9-4786-4A52-AE89-DB2C4078F6E4}" srcOrd="1" destOrd="0" presId="urn:microsoft.com/office/officeart/2005/8/layout/process3"/>
    <dgm:cxn modelId="{7F29F107-93C4-4935-BB51-DA0732EDA854}" type="presOf" srcId="{3D528162-819B-4496-947B-01F34E8D5A87}" destId="{55164041-0DA5-453A-A58D-112FB207D28D}"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6F074B18-6586-4F24-BF14-6352B3DDE928}" type="presOf" srcId="{D8C80086-58DA-4745-AA64-27E46A93AF67}" destId="{289F1E0C-69BD-4D5C-BFDD-B581200ADA15}" srcOrd="1" destOrd="0" presId="urn:microsoft.com/office/officeart/2005/8/layout/process3"/>
    <dgm:cxn modelId="{67732A24-A91F-42B7-B093-7F8DB7387444}" type="presOf" srcId="{378863F5-1452-4570-A096-ADDD6540E422}" destId="{8A9DE906-ADEC-495A-B307-7A9DB2A2F166}" srcOrd="0" destOrd="0" presId="urn:microsoft.com/office/officeart/2005/8/layout/process3"/>
    <dgm:cxn modelId="{E2B73D25-0DED-4621-AF14-747B03AFAAB9}" type="presOf" srcId="{B1A8326E-1151-4B2E-9B56-47A9FB9F58E4}" destId="{DBB6B28E-CD7F-46A0-BDAC-199473353B78}"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FBA62048-46F1-47AD-B2EB-703C25301A55}" type="presOf" srcId="{37825505-43F1-46EE-B5D5-E16AABC45527}" destId="{5A37B31B-92A6-4B8C-8EC6-79C60F510A69}" srcOrd="0" destOrd="0" presId="urn:microsoft.com/office/officeart/2005/8/layout/process3"/>
    <dgm:cxn modelId="{E5E6D869-D612-4D36-A29B-B718A4E45015}" type="presOf" srcId="{3D528162-819B-4496-947B-01F34E8D5A87}" destId="{F13117CB-8B3F-4BED-A78E-5C3D59DE627F}" srcOrd="0" destOrd="0" presId="urn:microsoft.com/office/officeart/2005/8/layout/process3"/>
    <dgm:cxn modelId="{6BCC8283-D9F8-42A7-A67D-641331872A96}" type="presOf" srcId="{E14CEDF3-9DA2-4CB9-A70E-C6D164A47D11}" destId="{7506E1EE-516A-4BF4-9E89-4067F9ECF515}" srcOrd="1" destOrd="0" presId="urn:microsoft.com/office/officeart/2005/8/layout/process3"/>
    <dgm:cxn modelId="{CFD32D8E-1395-4095-B5B7-797501F307A9}" type="presOf" srcId="{CA8D9329-707D-4EB0-9961-75190D5FA236}" destId="{D72D5B15-2032-4B6E-9E2B-A7816C4E1241}"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0C50E3AA-09E0-493E-980B-D8330861C11A}" type="presOf" srcId="{D7461CB3-0D19-4BA8-8AC1-D6AFBE0A592A}" destId="{8361B7DF-175B-4A8C-AE5F-A22F8005CB02}"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CF8533C1-A766-40FE-B52E-F48E8BCDDD99}" type="presOf" srcId="{C6E4F0AB-0862-40FC-9C76-300E3175FFDB}" destId="{86CE094A-6727-4336-BA0D-D09A7B3AED10}" srcOrd="0" destOrd="0" presId="urn:microsoft.com/office/officeart/2005/8/layout/process3"/>
    <dgm:cxn modelId="{0165E0D1-D57A-45F3-B7CF-187109F9F3D4}" type="presOf" srcId="{D8C80086-58DA-4745-AA64-27E46A93AF67}" destId="{EBD32FB9-7699-4ACB-B9A6-7BD92CC0EED3}" srcOrd="0" destOrd="0" presId="urn:microsoft.com/office/officeart/2005/8/layout/process3"/>
    <dgm:cxn modelId="{53C900D5-DA08-4A4F-9D18-DF095BA0E7FE}" type="presOf" srcId="{D7461CB3-0D19-4BA8-8AC1-D6AFBE0A592A}" destId="{2921033C-02DB-4BD2-89E8-9FE448BB63C9}" srcOrd="1" destOrd="0" presId="urn:microsoft.com/office/officeart/2005/8/layout/process3"/>
    <dgm:cxn modelId="{B16FB0D5-37FA-4AFD-8DCE-F9512AA9DD3D}" type="presOf" srcId="{E14CEDF3-9DA2-4CB9-A70E-C6D164A47D11}" destId="{2577154F-FA83-4B8C-BA41-C5C43E80AF82}" srcOrd="0"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BF470445-7902-4892-8705-AB608BA10DA8}" type="presParOf" srcId="{DBB6B28E-CD7F-46A0-BDAC-199473353B78}" destId="{CAE8AA46-FD53-45B8-8457-87F8FE08349F}" srcOrd="0" destOrd="0" presId="urn:microsoft.com/office/officeart/2005/8/layout/process3"/>
    <dgm:cxn modelId="{54A1C4F4-6405-4127-BF43-97A692EED772}" type="presParOf" srcId="{CAE8AA46-FD53-45B8-8457-87F8FE08349F}" destId="{8361B7DF-175B-4A8C-AE5F-A22F8005CB02}" srcOrd="0" destOrd="0" presId="urn:microsoft.com/office/officeart/2005/8/layout/process3"/>
    <dgm:cxn modelId="{FC525DB0-4640-48B1-B663-DFC0131F0396}" type="presParOf" srcId="{CAE8AA46-FD53-45B8-8457-87F8FE08349F}" destId="{2921033C-02DB-4BD2-89E8-9FE448BB63C9}" srcOrd="1" destOrd="0" presId="urn:microsoft.com/office/officeart/2005/8/layout/process3"/>
    <dgm:cxn modelId="{D7C4AD9D-632F-446A-BFF7-42D077236E15}" type="presParOf" srcId="{CAE8AA46-FD53-45B8-8457-87F8FE08349F}" destId="{5A37B31B-92A6-4B8C-8EC6-79C60F510A69}" srcOrd="2" destOrd="0" presId="urn:microsoft.com/office/officeart/2005/8/layout/process3"/>
    <dgm:cxn modelId="{4250341E-35FC-4497-8A06-0E045605A969}" type="presParOf" srcId="{DBB6B28E-CD7F-46A0-BDAC-199473353B78}" destId="{F13117CB-8B3F-4BED-A78E-5C3D59DE627F}" srcOrd="1" destOrd="0" presId="urn:microsoft.com/office/officeart/2005/8/layout/process3"/>
    <dgm:cxn modelId="{D8E36D91-E657-401F-85A2-7672182E1A46}" type="presParOf" srcId="{F13117CB-8B3F-4BED-A78E-5C3D59DE627F}" destId="{55164041-0DA5-453A-A58D-112FB207D28D}" srcOrd="0" destOrd="0" presId="urn:microsoft.com/office/officeart/2005/8/layout/process3"/>
    <dgm:cxn modelId="{BEDF7D4E-4351-46E5-9FE3-16CE1462C36C}" type="presParOf" srcId="{DBB6B28E-CD7F-46A0-BDAC-199473353B78}" destId="{6EEDB165-129E-42C6-BADF-DA1852A5695C}" srcOrd="2" destOrd="0" presId="urn:microsoft.com/office/officeart/2005/8/layout/process3"/>
    <dgm:cxn modelId="{E1260673-9E7C-40D3-9665-272BD3F5BD24}" type="presParOf" srcId="{6EEDB165-129E-42C6-BADF-DA1852A5695C}" destId="{8A9DE906-ADEC-495A-B307-7A9DB2A2F166}" srcOrd="0" destOrd="0" presId="urn:microsoft.com/office/officeart/2005/8/layout/process3"/>
    <dgm:cxn modelId="{32E2E9C9-2E2C-44D6-998D-E66C14EDCFE6}" type="presParOf" srcId="{6EEDB165-129E-42C6-BADF-DA1852A5695C}" destId="{E2D98EB9-4786-4A52-AE89-DB2C4078F6E4}" srcOrd="1" destOrd="0" presId="urn:microsoft.com/office/officeart/2005/8/layout/process3"/>
    <dgm:cxn modelId="{3737D14F-2425-4536-8972-43FDAD2CEABD}" type="presParOf" srcId="{6EEDB165-129E-42C6-BADF-DA1852A5695C}" destId="{86CE094A-6727-4336-BA0D-D09A7B3AED10}" srcOrd="2" destOrd="0" presId="urn:microsoft.com/office/officeart/2005/8/layout/process3"/>
    <dgm:cxn modelId="{A4BB4801-FB5F-4CFA-9C98-8DF115E8C629}" type="presParOf" srcId="{DBB6B28E-CD7F-46A0-BDAC-199473353B78}" destId="{2577154F-FA83-4B8C-BA41-C5C43E80AF82}" srcOrd="3" destOrd="0" presId="urn:microsoft.com/office/officeart/2005/8/layout/process3"/>
    <dgm:cxn modelId="{11C9FCF3-93BC-4CC3-9ACD-B0B3F912872A}" type="presParOf" srcId="{2577154F-FA83-4B8C-BA41-C5C43E80AF82}" destId="{7506E1EE-516A-4BF4-9E89-4067F9ECF515}" srcOrd="0" destOrd="0" presId="urn:microsoft.com/office/officeart/2005/8/layout/process3"/>
    <dgm:cxn modelId="{2B39ED40-E2BD-430F-91AB-4FBFB77C02E6}" type="presParOf" srcId="{DBB6B28E-CD7F-46A0-BDAC-199473353B78}" destId="{DC8BD044-A3B5-496F-9F98-5D6265353648}" srcOrd="4" destOrd="0" presId="urn:microsoft.com/office/officeart/2005/8/layout/process3"/>
    <dgm:cxn modelId="{DE7D7B28-2C86-496F-A7BC-359E7FADBC9F}" type="presParOf" srcId="{DC8BD044-A3B5-496F-9F98-5D6265353648}" destId="{EBD32FB9-7699-4ACB-B9A6-7BD92CC0EED3}" srcOrd="0" destOrd="0" presId="urn:microsoft.com/office/officeart/2005/8/layout/process3"/>
    <dgm:cxn modelId="{4252CC17-1E44-48CD-8136-D84E8497921D}" type="presParOf" srcId="{DC8BD044-A3B5-496F-9F98-5D6265353648}" destId="{289F1E0C-69BD-4D5C-BFDD-B581200ADA15}" srcOrd="1" destOrd="0" presId="urn:microsoft.com/office/officeart/2005/8/layout/process3"/>
    <dgm:cxn modelId="{EF53E7FF-CCA3-48C0-B198-47922B999B65}"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8389FA03-A2EE-49E6-BF4E-D572556C1EB4}" type="presOf" srcId="{563ED568-3905-4152-94A7-F24E62332A7E}" destId="{AE44CE3B-B5A6-433D-BDC1-30435E6648AC}"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30D64F3D-B7D5-4356-BA91-AFEFACE35A4F}" type="presOf" srcId="{25D1661C-1AD6-4939-92D1-E23D7FF4717E}" destId="{0B1E8CE2-A60B-46F2-A21C-973D678AF171}" srcOrd="1" destOrd="0" presId="urn:microsoft.com/office/officeart/2005/8/layout/process3"/>
    <dgm:cxn modelId="{087EF43D-A265-40E5-B271-6DFF13C3C5EF}" type="presOf" srcId="{F2DB028E-ED48-4F86-9D43-038F5A4A6891}" destId="{FAC9D217-058C-40C9-B679-A7212B266034}" srcOrd="0" destOrd="0" presId="urn:microsoft.com/office/officeart/2005/8/layout/process3"/>
    <dgm:cxn modelId="{FC966E3F-0D50-48C5-81B6-8C24F35E27A9}" type="presOf" srcId="{41995401-AF5A-40EF-B9E3-078A1B73A7D5}" destId="{F30D5423-D3DC-4D84-9295-E80A71FDABE7}" srcOrd="0" destOrd="1" presId="urn:microsoft.com/office/officeart/2005/8/layout/process3"/>
    <dgm:cxn modelId="{87565A62-9D17-47FB-A236-767DB217CF84}" type="presOf" srcId="{47CB07D2-62A9-4DAE-B20E-111C1AC2906F}" destId="{AFD828BF-13EA-4A30-82EF-94D3CE706000}"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C5C8A44E-BF85-49E5-9876-BE2A2276A368}" type="presOf" srcId="{A20471B0-294A-4BAF-8356-F21DD27A8523}" destId="{F30D5423-D3DC-4D84-9295-E80A71FDABE7}" srcOrd="0" destOrd="2" presId="urn:microsoft.com/office/officeart/2005/8/layout/process3"/>
    <dgm:cxn modelId="{88DA2E74-F8C3-4B63-A810-29EECAEB36D5}" type="presOf" srcId="{A6C43221-BC1C-4ABC-B86A-CA2ADB382CE6}" destId="{BC74B16A-EB4F-4D7E-A5C7-A572F8861BE3}" srcOrd="0" destOrd="0" presId="urn:microsoft.com/office/officeart/2005/8/layout/process3"/>
    <dgm:cxn modelId="{B14E7577-E5C1-4915-BFA7-F9FE6E0046D2}" type="presOf" srcId="{BC7FAE0F-43F4-49B4-8352-202EA69B31F1}" destId="{3605D73C-7E3E-4818-B6BE-775942DAFC6D}" srcOrd="0" destOrd="0" presId="urn:microsoft.com/office/officeart/2005/8/layout/process3"/>
    <dgm:cxn modelId="{379A9890-A2F5-4487-8BB9-5BD7E91E8F50}" type="presOf" srcId="{47CB07D2-62A9-4DAE-B20E-111C1AC2906F}" destId="{A9421D22-F1DD-4954-AC15-ADC82306F39C}" srcOrd="0" destOrd="0" presId="urn:microsoft.com/office/officeart/2005/8/layout/process3"/>
    <dgm:cxn modelId="{FC085C9C-20DE-4A39-8C9F-158216629DB8}" type="presOf" srcId="{563ED568-3905-4152-94A7-F24E62332A7E}" destId="{2D6A3E78-4C09-4038-9CB1-C474EA29B483}" srcOrd="1" destOrd="0" presId="urn:microsoft.com/office/officeart/2005/8/layout/process3"/>
    <dgm:cxn modelId="{C9CA1F9D-EDE0-4EDA-90C7-963B5D25BA10}" type="presOf" srcId="{03D9006B-76F6-420F-8CBA-63AACBE0F4F4}" destId="{F30D5423-D3DC-4D84-9295-E80A71FDABE7}" srcOrd="0" destOrd="0" presId="urn:microsoft.com/office/officeart/2005/8/layout/process3"/>
    <dgm:cxn modelId="{3E3213A0-B92B-404C-8F42-F3729A8EE986}" type="presOf" srcId="{D94F6315-71A7-4567-A633-AF1A9065F24E}" destId="{1136A270-B746-4E9A-8131-0773F4B74CD2}" srcOrd="1" destOrd="0" presId="urn:microsoft.com/office/officeart/2005/8/layout/process3"/>
    <dgm:cxn modelId="{9E12C2AD-3AFB-4A75-8DD9-14505EE8569A}"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D206C0D2-168A-4F2A-BCBE-8F7431B5472B}" type="presOf" srcId="{D94F6315-71A7-4567-A633-AF1A9065F24E}" destId="{C49A4BC0-3C82-4140-8E17-D5B523BFAAEF}" srcOrd="0" destOrd="0" presId="urn:microsoft.com/office/officeart/2005/8/layout/process3"/>
    <dgm:cxn modelId="{EF2120D5-7166-4363-9087-18D45C41DDAE}" type="presOf" srcId="{25D1661C-1AD6-4939-92D1-E23D7FF4717E}" destId="{BDEAD5BF-125E-446A-8754-6A95C2D755B8}" srcOrd="0" destOrd="0" presId="urn:microsoft.com/office/officeart/2005/8/layout/process3"/>
    <dgm:cxn modelId="{E90A23E8-5FFF-45BB-AB82-03F50B25295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5D7243F-8B0A-401A-8F1B-0C8ECC5D588F}" type="presParOf" srcId="{71330616-7E8A-4D92-AB6F-1FB7488A3B15}" destId="{863EC9FF-13AE-4727-B922-981EE1B3005C}" srcOrd="0" destOrd="0" presId="urn:microsoft.com/office/officeart/2005/8/layout/process3"/>
    <dgm:cxn modelId="{8B01BECE-8A92-481E-9926-88BD271C4D03}" type="presParOf" srcId="{863EC9FF-13AE-4727-B922-981EE1B3005C}" destId="{FAC9D217-058C-40C9-B679-A7212B266034}" srcOrd="0" destOrd="0" presId="urn:microsoft.com/office/officeart/2005/8/layout/process3"/>
    <dgm:cxn modelId="{2BB61796-01AE-4C1B-8BD5-529AC1641189}" type="presParOf" srcId="{863EC9FF-13AE-4727-B922-981EE1B3005C}" destId="{A6EE5A44-391F-413F-9C9E-930C6BBBC9AB}" srcOrd="1" destOrd="0" presId="urn:microsoft.com/office/officeart/2005/8/layout/process3"/>
    <dgm:cxn modelId="{D0146995-A7D2-4A3B-9570-04ED82D4E6EA}" type="presParOf" srcId="{863EC9FF-13AE-4727-B922-981EE1B3005C}" destId="{3605D73C-7E3E-4818-B6BE-775942DAFC6D}" srcOrd="2" destOrd="0" presId="urn:microsoft.com/office/officeart/2005/8/layout/process3"/>
    <dgm:cxn modelId="{CC39C286-5660-465D-A867-4B23D8EA044A}" type="presParOf" srcId="{71330616-7E8A-4D92-AB6F-1FB7488A3B15}" destId="{AE44CE3B-B5A6-433D-BDC1-30435E6648AC}" srcOrd="1" destOrd="0" presId="urn:microsoft.com/office/officeart/2005/8/layout/process3"/>
    <dgm:cxn modelId="{87335D9D-3E49-4909-BC84-768BEEA1140E}" type="presParOf" srcId="{AE44CE3B-B5A6-433D-BDC1-30435E6648AC}" destId="{2D6A3E78-4C09-4038-9CB1-C474EA29B483}" srcOrd="0" destOrd="0" presId="urn:microsoft.com/office/officeart/2005/8/layout/process3"/>
    <dgm:cxn modelId="{3B7245BA-C828-4BA8-AA7B-9472269DAEDC}" type="presParOf" srcId="{71330616-7E8A-4D92-AB6F-1FB7488A3B15}" destId="{0B106819-9380-48CD-AEB4-4F5CE95A5AEE}" srcOrd="2" destOrd="0" presId="urn:microsoft.com/office/officeart/2005/8/layout/process3"/>
    <dgm:cxn modelId="{A75FD7A8-C55B-4380-8A86-1580F4D7EDBF}" type="presParOf" srcId="{0B106819-9380-48CD-AEB4-4F5CE95A5AEE}" destId="{A9421D22-F1DD-4954-AC15-ADC82306F39C}" srcOrd="0" destOrd="0" presId="urn:microsoft.com/office/officeart/2005/8/layout/process3"/>
    <dgm:cxn modelId="{66288958-E8F9-4D7D-B8C6-596412A9E32E}" type="presParOf" srcId="{0B106819-9380-48CD-AEB4-4F5CE95A5AEE}" destId="{AFD828BF-13EA-4A30-82EF-94D3CE706000}" srcOrd="1" destOrd="0" presId="urn:microsoft.com/office/officeart/2005/8/layout/process3"/>
    <dgm:cxn modelId="{DE6E428D-9B2B-409E-9C2E-B0B90C1E9BB6}" type="presParOf" srcId="{0B106819-9380-48CD-AEB4-4F5CE95A5AEE}" destId="{F30D5423-D3DC-4D84-9295-E80A71FDABE7}" srcOrd="2" destOrd="0" presId="urn:microsoft.com/office/officeart/2005/8/layout/process3"/>
    <dgm:cxn modelId="{D1E01CC0-0C05-4D12-9F35-99DAC7306B1D}" type="presParOf" srcId="{71330616-7E8A-4D92-AB6F-1FB7488A3B15}" destId="{BDEAD5BF-125E-446A-8754-6A95C2D755B8}" srcOrd="3" destOrd="0" presId="urn:microsoft.com/office/officeart/2005/8/layout/process3"/>
    <dgm:cxn modelId="{BDEFA642-7590-440D-88B1-779B2E6794F2}" type="presParOf" srcId="{BDEAD5BF-125E-446A-8754-6A95C2D755B8}" destId="{0B1E8CE2-A60B-46F2-A21C-973D678AF171}" srcOrd="0" destOrd="0" presId="urn:microsoft.com/office/officeart/2005/8/layout/process3"/>
    <dgm:cxn modelId="{14BB2C68-2874-4197-9BF3-FDDAC6920465}" type="presParOf" srcId="{71330616-7E8A-4D92-AB6F-1FB7488A3B15}" destId="{6F4A30D5-3C25-49B5-8B29-D7FA9B3291C5}" srcOrd="4" destOrd="0" presId="urn:microsoft.com/office/officeart/2005/8/layout/process3"/>
    <dgm:cxn modelId="{4176F44C-29DC-4D0C-8A77-3D1AD22C72E9}" type="presParOf" srcId="{6F4A30D5-3C25-49B5-8B29-D7FA9B3291C5}" destId="{C49A4BC0-3C82-4140-8E17-D5B523BFAAEF}" srcOrd="0" destOrd="0" presId="urn:microsoft.com/office/officeart/2005/8/layout/process3"/>
    <dgm:cxn modelId="{73A3892C-D65A-4C17-8772-AA083C90D14F}" type="presParOf" srcId="{6F4A30D5-3C25-49B5-8B29-D7FA9B3291C5}" destId="{1136A270-B746-4E9A-8131-0773F4B74CD2}" srcOrd="1" destOrd="0" presId="urn:microsoft.com/office/officeart/2005/8/layout/process3"/>
    <dgm:cxn modelId="{C6CB31F0-C0E5-4C1A-B35C-D7E287878976}"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3CFEDF18-F1AF-40C9-B8E7-EAADC1E55382}" type="presOf" srcId="{47CB07D2-62A9-4DAE-B20E-111C1AC2906F}" destId="{AFD828BF-13EA-4A30-82EF-94D3CE706000}" srcOrd="1" destOrd="0" presId="urn:microsoft.com/office/officeart/2005/8/layout/process3"/>
    <dgm:cxn modelId="{5D8B7D1D-2CFB-43C1-A0AD-FCF869C29A2B}" type="presOf" srcId="{F2DB028E-ED48-4F86-9D43-038F5A4A6891}" destId="{A6EE5A44-391F-413F-9C9E-930C6BBBC9AB}"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56BF81AE-F0EC-4982-BECD-B9B11A0085A1}" type="presOf" srcId="{F2DB028E-ED48-4F86-9D43-038F5A4A6891}" destId="{FAC9D217-058C-40C9-B679-A7212B266034}"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ADC1F5B6-38E0-4C30-AD5A-9DD067E60B5E}" type="presOf" srcId="{563ED568-3905-4152-94A7-F24E62332A7E}" destId="{2D6A3E78-4C09-4038-9CB1-C474EA29B483}" srcOrd="1" destOrd="0" presId="urn:microsoft.com/office/officeart/2005/8/layout/process3"/>
    <dgm:cxn modelId="{8E4575C0-2874-49FB-8AEA-07FB76D79684}"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31A392D1-EF09-49E9-86D9-830F7F2B3D8A}" type="presOf" srcId="{47CB07D2-62A9-4DAE-B20E-111C1AC2906F}" destId="{A9421D22-F1DD-4954-AC15-ADC82306F39C}" srcOrd="0" destOrd="0" presId="urn:microsoft.com/office/officeart/2005/8/layout/process3"/>
    <dgm:cxn modelId="{EF8E93D4-001C-4F52-AC5C-583C48384C84}" type="presOf" srcId="{03D9006B-76F6-420F-8CBA-63AACBE0F4F4}" destId="{F30D5423-D3DC-4D84-9295-E80A71FDABE7}" srcOrd="0" destOrd="0" presId="urn:microsoft.com/office/officeart/2005/8/layout/process3"/>
    <dgm:cxn modelId="{E0FAF7E7-1827-4DE2-A001-4FC772973FA4}" type="presOf" srcId="{563ED568-3905-4152-94A7-F24E62332A7E}" destId="{AE44CE3B-B5A6-433D-BDC1-30435E6648AC}" srcOrd="0" destOrd="0" presId="urn:microsoft.com/office/officeart/2005/8/layout/process3"/>
    <dgm:cxn modelId="{4FED81F1-884D-4F27-A1EF-71A4941D89BE}"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74DDBF8-D665-47F5-BD0C-296ACC545E7A}" type="presOf" srcId="{A20471B0-294A-4BAF-8356-F21DD27A8523}" destId="{F30D5423-D3DC-4D84-9295-E80A71FDABE7}" srcOrd="0" destOrd="2" presId="urn:microsoft.com/office/officeart/2005/8/layout/process3"/>
    <dgm:cxn modelId="{9B18BEFC-E05E-45AD-8A86-471A139A6D2E}" type="presOf" srcId="{41995401-AF5A-40EF-B9E3-078A1B73A7D5}" destId="{F30D5423-D3DC-4D84-9295-E80A71FDABE7}" srcOrd="0" destOrd="1" presId="urn:microsoft.com/office/officeart/2005/8/layout/process3"/>
    <dgm:cxn modelId="{B1BBB6AE-FE4E-4D4A-829D-50CD955E5D2C}" type="presParOf" srcId="{71330616-7E8A-4D92-AB6F-1FB7488A3B15}" destId="{863EC9FF-13AE-4727-B922-981EE1B3005C}" srcOrd="0" destOrd="0" presId="urn:microsoft.com/office/officeart/2005/8/layout/process3"/>
    <dgm:cxn modelId="{08EC6C22-BEAB-4052-A435-2489EA430488}" type="presParOf" srcId="{863EC9FF-13AE-4727-B922-981EE1B3005C}" destId="{FAC9D217-058C-40C9-B679-A7212B266034}" srcOrd="0" destOrd="0" presId="urn:microsoft.com/office/officeart/2005/8/layout/process3"/>
    <dgm:cxn modelId="{5A83B785-FE5D-4439-B207-9A7607A87390}" type="presParOf" srcId="{863EC9FF-13AE-4727-B922-981EE1B3005C}" destId="{A6EE5A44-391F-413F-9C9E-930C6BBBC9AB}" srcOrd="1" destOrd="0" presId="urn:microsoft.com/office/officeart/2005/8/layout/process3"/>
    <dgm:cxn modelId="{4B59E640-0460-4C2E-827A-801B6AF7D544}" type="presParOf" srcId="{863EC9FF-13AE-4727-B922-981EE1B3005C}" destId="{3605D73C-7E3E-4818-B6BE-775942DAFC6D}" srcOrd="2" destOrd="0" presId="urn:microsoft.com/office/officeart/2005/8/layout/process3"/>
    <dgm:cxn modelId="{E508E9F6-AC69-447A-A301-34982DD94448}" type="presParOf" srcId="{71330616-7E8A-4D92-AB6F-1FB7488A3B15}" destId="{AE44CE3B-B5A6-433D-BDC1-30435E6648AC}" srcOrd="1" destOrd="0" presId="urn:microsoft.com/office/officeart/2005/8/layout/process3"/>
    <dgm:cxn modelId="{58EE1700-4915-465E-B9AC-3F4D961099F5}" type="presParOf" srcId="{AE44CE3B-B5A6-433D-BDC1-30435E6648AC}" destId="{2D6A3E78-4C09-4038-9CB1-C474EA29B483}" srcOrd="0" destOrd="0" presId="urn:microsoft.com/office/officeart/2005/8/layout/process3"/>
    <dgm:cxn modelId="{76CE920E-8EAE-4F26-9A6C-78189704CC77}" type="presParOf" srcId="{71330616-7E8A-4D92-AB6F-1FB7488A3B15}" destId="{0B106819-9380-48CD-AEB4-4F5CE95A5AEE}" srcOrd="2" destOrd="0" presId="urn:microsoft.com/office/officeart/2005/8/layout/process3"/>
    <dgm:cxn modelId="{26B09C99-CFDB-48F8-AFFC-9C43EDAFF491}" type="presParOf" srcId="{0B106819-9380-48CD-AEB4-4F5CE95A5AEE}" destId="{A9421D22-F1DD-4954-AC15-ADC82306F39C}" srcOrd="0" destOrd="0" presId="urn:microsoft.com/office/officeart/2005/8/layout/process3"/>
    <dgm:cxn modelId="{D39B0520-F579-4DEA-9273-E4317839A46C}" type="presParOf" srcId="{0B106819-9380-48CD-AEB4-4F5CE95A5AEE}" destId="{AFD828BF-13EA-4A30-82EF-94D3CE706000}" srcOrd="1" destOrd="0" presId="urn:microsoft.com/office/officeart/2005/8/layout/process3"/>
    <dgm:cxn modelId="{52FCAB52-5B83-49EE-914A-792A2F94DA86}"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67E6B0A-ABD6-4DAB-A11F-3DC16C0FE7F6}" type="presOf" srcId="{563ED568-3905-4152-94A7-F24E62332A7E}" destId="{2D6A3E78-4C09-4038-9CB1-C474EA29B483}" srcOrd="1" destOrd="0" presId="urn:microsoft.com/office/officeart/2005/8/layout/process3"/>
    <dgm:cxn modelId="{D83E4311-E480-4180-9D61-D3EC315F2849}" type="presOf" srcId="{2E9B588C-CF38-4CF8-BA8A-E5E8369F8ADF}" destId="{D20C2311-34FD-4B9F-B1F6-976C486C6C74}" srcOrd="1" destOrd="0" presId="urn:microsoft.com/office/officeart/2005/8/layout/process3"/>
    <dgm:cxn modelId="{718F8728-CCE6-4419-A28E-1E2530EFB14B}" type="presOf" srcId="{BC7FAE0F-43F4-49B4-8352-202EA69B31F1}" destId="{3605D73C-7E3E-4818-B6BE-775942DAFC6D}"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06C9F25E-738F-4CD7-B8B8-BD1AD596475F}" type="presOf" srcId="{759890BC-D0FB-4152-A7D0-FB4601583C23}" destId="{43477C59-08DE-45C1-ABB6-02D4D1C6BE0B}" srcOrd="1" destOrd="0" presId="urn:microsoft.com/office/officeart/2005/8/layout/process3"/>
    <dgm:cxn modelId="{0C6B8250-9BDB-4A47-84AF-4472D8D5896D}" type="presOf" srcId="{2E9B588C-CF38-4CF8-BA8A-E5E8369F8ADF}" destId="{F3B3F845-D4EA-4EA6-9C44-6BDF7E8523E4}" srcOrd="0" destOrd="0" presId="urn:microsoft.com/office/officeart/2005/8/layout/process3"/>
    <dgm:cxn modelId="{950C4D54-30C2-4C02-85CE-1C7754BD9D4E}" type="presOf" srcId="{F521B3C0-F467-4B41-ADDE-18218D4C5020}" destId="{4BA115B4-484D-4ED8-986E-AFE27D4643C7}" srcOrd="1" destOrd="0" presId="urn:microsoft.com/office/officeart/2005/8/layout/process3"/>
    <dgm:cxn modelId="{F79CC875-B6AA-40AB-B421-91FB1FE76E88}" type="presOf" srcId="{AEE07F6E-D40A-403E-936B-9CA1950FC7B4}" destId="{0CAB5DBB-D30C-4A5C-858C-9BB780988079}" srcOrd="0" destOrd="0" presId="urn:microsoft.com/office/officeart/2005/8/layout/process3"/>
    <dgm:cxn modelId="{8486E756-ABF7-498B-BDD2-56ACA512B021}" type="presOf" srcId="{1838D0D2-69A1-4CA3-81FE-6BDCD01755ED}" destId="{DC157997-0F02-40F7-BC77-EFFFE585612D}"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7974CB9C-F415-4AA0-A49A-586B56C80BCD}" type="presOf" srcId="{F521B3C0-F467-4B41-ADDE-18218D4C5020}" destId="{B60F7EF6-7E2B-4081-A9A7-FB514460581E}" srcOrd="0" destOrd="0" presId="urn:microsoft.com/office/officeart/2005/8/layout/process3"/>
    <dgm:cxn modelId="{6460509E-F4B6-431A-A5C5-8C6A3F6ED5AF}" type="presOf" srcId="{8219E8D8-9F83-47E4-953B-481DD116CC7F}" destId="{F4EAB0C5-295B-45CC-8124-03C5AEA26913}" srcOrd="0" destOrd="0" presId="urn:microsoft.com/office/officeart/2005/8/layout/process3"/>
    <dgm:cxn modelId="{989B8CA3-BB70-43A5-AE23-5C43BCEB8783}" srcId="{4735F9FC-99D9-4170-AB49-BF68E9128479}" destId="{F521B3C0-F467-4B41-ADDE-18218D4C5020}" srcOrd="3" destOrd="0" parTransId="{57F5A464-A43E-4EEE-B101-136E506A5135}" sibTransId="{BC3786C0-2367-43A7-88C4-5EC60E7F4D05}"/>
    <dgm:cxn modelId="{48F2B5A5-6BEE-4D8D-B14A-C08711C45435}" type="presOf" srcId="{F2DB028E-ED48-4F86-9D43-038F5A4A6891}" destId="{A6EE5A44-391F-413F-9C9E-930C6BBBC9AB}" srcOrd="1" destOrd="0" presId="urn:microsoft.com/office/officeart/2005/8/layout/process3"/>
    <dgm:cxn modelId="{DED00DAB-1339-4BD2-98FB-8472F167C925}"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FDCC04B7-6227-41E2-8327-FE9FE3B53A7C}" type="presOf" srcId="{E5CFA830-E9D0-4318-B93E-935629AD033B}" destId="{6B440D37-86E3-4AEC-ACEF-42A4D55A9FE9}"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66DF33C6-EF67-43E2-AFD3-5971B041B5F2}" srcId="{F2DB028E-ED48-4F86-9D43-038F5A4A6891}" destId="{BC7FAE0F-43F4-49B4-8352-202EA69B31F1}" srcOrd="0" destOrd="0" parTransId="{898F3908-3420-47BD-9A7A-B5BC37F5010A}" sibTransId="{34240DE0-1C72-43A7-9DC2-DDA09F9E8C69}"/>
    <dgm:cxn modelId="{949DFFD5-43DF-44CF-B295-D8533BA546B2}" type="presOf" srcId="{E5CFA830-E9D0-4318-B93E-935629AD033B}" destId="{49B38C27-9E52-4259-A013-82654AB6A93F}" srcOrd="0" destOrd="0" presId="urn:microsoft.com/office/officeart/2005/8/layout/process3"/>
    <dgm:cxn modelId="{2CBB44DA-8EBB-4F2D-8EFF-91B90AD1DABD}" type="presOf" srcId="{37274220-009A-481B-BB2B-D2D111D40A78}" destId="{3605D73C-7E3E-4818-B6BE-775942DAFC6D}" srcOrd="0" destOrd="1" presId="urn:microsoft.com/office/officeart/2005/8/layout/process3"/>
    <dgm:cxn modelId="{302B98E7-E26B-440E-B102-BBCBA6268918}" type="presOf" srcId="{759890BC-D0FB-4152-A7D0-FB4601583C23}" destId="{3BED73F4-ED4F-4436-8867-32395DF967E7}" srcOrd="0" destOrd="0" presId="urn:microsoft.com/office/officeart/2005/8/layout/process3"/>
    <dgm:cxn modelId="{037D6CEA-C882-4C90-875E-8B9BEA46D872}"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D98474FB-7080-4602-9ED1-5859B634FC4E}" type="presOf" srcId="{4735F9FC-99D9-4170-AB49-BF68E9128479}" destId="{71330616-7E8A-4D92-AB6F-1FB7488A3B15}" srcOrd="0" destOrd="0" presId="urn:microsoft.com/office/officeart/2005/8/layout/process3"/>
    <dgm:cxn modelId="{327974FC-C435-4D20-B39C-60AB989580CC}" type="presOf" srcId="{1838D0D2-69A1-4CA3-81FE-6BDCD01755ED}" destId="{CA4994A4-1878-43CD-8D19-54EAF5E3E384}" srcOrd="0" destOrd="0" presId="urn:microsoft.com/office/officeart/2005/8/layout/process3"/>
    <dgm:cxn modelId="{E1179AFC-B09B-468A-B91C-C5D11FD40F95}" type="presOf" srcId="{F2DB028E-ED48-4F86-9D43-038F5A4A6891}" destId="{FAC9D217-058C-40C9-B679-A7212B266034}" srcOrd="0" destOrd="0" presId="urn:microsoft.com/office/officeart/2005/8/layout/process3"/>
    <dgm:cxn modelId="{E1D9A1E7-19C2-47D7-968A-BFFFF130B733}" type="presParOf" srcId="{71330616-7E8A-4D92-AB6F-1FB7488A3B15}" destId="{863EC9FF-13AE-4727-B922-981EE1B3005C}" srcOrd="0" destOrd="0" presId="urn:microsoft.com/office/officeart/2005/8/layout/process3"/>
    <dgm:cxn modelId="{7D0265EB-C2DB-4299-9A83-ECCA80A5F5DF}" type="presParOf" srcId="{863EC9FF-13AE-4727-B922-981EE1B3005C}" destId="{FAC9D217-058C-40C9-B679-A7212B266034}" srcOrd="0" destOrd="0" presId="urn:microsoft.com/office/officeart/2005/8/layout/process3"/>
    <dgm:cxn modelId="{166CC7E2-31A4-4B0D-868D-8569BF9B2FDA}" type="presParOf" srcId="{863EC9FF-13AE-4727-B922-981EE1B3005C}" destId="{A6EE5A44-391F-413F-9C9E-930C6BBBC9AB}" srcOrd="1" destOrd="0" presId="urn:microsoft.com/office/officeart/2005/8/layout/process3"/>
    <dgm:cxn modelId="{1CAB3972-8BF6-4EC9-A9E0-B263BB68DA35}" type="presParOf" srcId="{863EC9FF-13AE-4727-B922-981EE1B3005C}" destId="{3605D73C-7E3E-4818-B6BE-775942DAFC6D}" srcOrd="2" destOrd="0" presId="urn:microsoft.com/office/officeart/2005/8/layout/process3"/>
    <dgm:cxn modelId="{F979EB3C-EBB5-495C-9C91-3886810AAE67}" type="presParOf" srcId="{71330616-7E8A-4D92-AB6F-1FB7488A3B15}" destId="{AE44CE3B-B5A6-433D-BDC1-30435E6648AC}" srcOrd="1" destOrd="0" presId="urn:microsoft.com/office/officeart/2005/8/layout/process3"/>
    <dgm:cxn modelId="{6F6DC865-1611-42A1-8415-D486B257194C}" type="presParOf" srcId="{AE44CE3B-B5A6-433D-BDC1-30435E6648AC}" destId="{2D6A3E78-4C09-4038-9CB1-C474EA29B483}" srcOrd="0" destOrd="0" presId="urn:microsoft.com/office/officeart/2005/8/layout/process3"/>
    <dgm:cxn modelId="{913AD9FB-E063-410F-899C-ED9F7BF71A28}" type="presParOf" srcId="{71330616-7E8A-4D92-AB6F-1FB7488A3B15}" destId="{CC6A68EE-0994-49FC-8B21-731D3B43553B}" srcOrd="2" destOrd="0" presId="urn:microsoft.com/office/officeart/2005/8/layout/process3"/>
    <dgm:cxn modelId="{EC4C8785-951D-423B-8E5D-47777899CF10}" type="presParOf" srcId="{CC6A68EE-0994-49FC-8B21-731D3B43553B}" destId="{CA4994A4-1878-43CD-8D19-54EAF5E3E384}" srcOrd="0" destOrd="0" presId="urn:microsoft.com/office/officeart/2005/8/layout/process3"/>
    <dgm:cxn modelId="{7DEFBC26-9900-41BA-95CC-2CDF7E86839B}" type="presParOf" srcId="{CC6A68EE-0994-49FC-8B21-731D3B43553B}" destId="{DC157997-0F02-40F7-BC77-EFFFE585612D}" srcOrd="1" destOrd="0" presId="urn:microsoft.com/office/officeart/2005/8/layout/process3"/>
    <dgm:cxn modelId="{2279A36C-18A4-4021-AF2B-64F741D214FA}" type="presParOf" srcId="{CC6A68EE-0994-49FC-8B21-731D3B43553B}" destId="{09735D09-130F-4010-90A0-AFCD88DF0461}" srcOrd="2" destOrd="0" presId="urn:microsoft.com/office/officeart/2005/8/layout/process3"/>
    <dgm:cxn modelId="{78F2C3ED-319F-41EA-9EDE-DB23ACE38C0C}" type="presParOf" srcId="{71330616-7E8A-4D92-AB6F-1FB7488A3B15}" destId="{F3B3F845-D4EA-4EA6-9C44-6BDF7E8523E4}" srcOrd="3" destOrd="0" presId="urn:microsoft.com/office/officeart/2005/8/layout/process3"/>
    <dgm:cxn modelId="{56F48615-8762-458F-B1C5-4EDFD93BD08B}" type="presParOf" srcId="{F3B3F845-D4EA-4EA6-9C44-6BDF7E8523E4}" destId="{D20C2311-34FD-4B9F-B1F6-976C486C6C74}" srcOrd="0" destOrd="0" presId="urn:microsoft.com/office/officeart/2005/8/layout/process3"/>
    <dgm:cxn modelId="{4E5E3EE3-99E7-4697-A864-7FE0B493F8AB}" type="presParOf" srcId="{71330616-7E8A-4D92-AB6F-1FB7488A3B15}" destId="{21A9E7AC-2DC1-4414-9603-2FA5CCE60FCB}" srcOrd="4" destOrd="0" presId="urn:microsoft.com/office/officeart/2005/8/layout/process3"/>
    <dgm:cxn modelId="{954BA8FB-C1C4-436F-99E0-9149E433CC9D}" type="presParOf" srcId="{21A9E7AC-2DC1-4414-9603-2FA5CCE60FCB}" destId="{3BED73F4-ED4F-4436-8867-32395DF967E7}" srcOrd="0" destOrd="0" presId="urn:microsoft.com/office/officeart/2005/8/layout/process3"/>
    <dgm:cxn modelId="{2C0268AA-E041-45C9-A031-16A304889CA7}" type="presParOf" srcId="{21A9E7AC-2DC1-4414-9603-2FA5CCE60FCB}" destId="{43477C59-08DE-45C1-ABB6-02D4D1C6BE0B}" srcOrd="1" destOrd="0" presId="urn:microsoft.com/office/officeart/2005/8/layout/process3"/>
    <dgm:cxn modelId="{DDB0CFA4-F990-4BF1-8A4F-183D189FB59C}" type="presParOf" srcId="{21A9E7AC-2DC1-4414-9603-2FA5CCE60FCB}" destId="{F4EAB0C5-295B-45CC-8124-03C5AEA26913}" srcOrd="2" destOrd="0" presId="urn:microsoft.com/office/officeart/2005/8/layout/process3"/>
    <dgm:cxn modelId="{6945C407-50CA-4E79-853A-38CD466C71F5}" type="presParOf" srcId="{71330616-7E8A-4D92-AB6F-1FB7488A3B15}" destId="{49B38C27-9E52-4259-A013-82654AB6A93F}" srcOrd="5" destOrd="0" presId="urn:microsoft.com/office/officeart/2005/8/layout/process3"/>
    <dgm:cxn modelId="{D5FC55C3-2FE4-4AFD-A86D-DA0DCD82251F}" type="presParOf" srcId="{49B38C27-9E52-4259-A013-82654AB6A93F}" destId="{6B440D37-86E3-4AEC-ACEF-42A4D55A9FE9}" srcOrd="0" destOrd="0" presId="urn:microsoft.com/office/officeart/2005/8/layout/process3"/>
    <dgm:cxn modelId="{15C8F1F3-1FA9-4316-B184-FB7069F235AE}" type="presParOf" srcId="{71330616-7E8A-4D92-AB6F-1FB7488A3B15}" destId="{A27A9E20-3DDE-459B-B4E0-4C7E56CC218D}" srcOrd="6" destOrd="0" presId="urn:microsoft.com/office/officeart/2005/8/layout/process3"/>
    <dgm:cxn modelId="{83B7BFC2-55E8-4E83-8BBB-987DF5FA416A}" type="presParOf" srcId="{A27A9E20-3DDE-459B-B4E0-4C7E56CC218D}" destId="{B60F7EF6-7E2B-4081-A9A7-FB514460581E}" srcOrd="0" destOrd="0" presId="urn:microsoft.com/office/officeart/2005/8/layout/process3"/>
    <dgm:cxn modelId="{22488003-6F63-4357-A3C7-F725E9ED30E2}" type="presParOf" srcId="{A27A9E20-3DDE-459B-B4E0-4C7E56CC218D}" destId="{4BA115B4-484D-4ED8-986E-AFE27D4643C7}" srcOrd="1" destOrd="0" presId="urn:microsoft.com/office/officeart/2005/8/layout/process3"/>
    <dgm:cxn modelId="{249F864E-8FDB-4582-A30B-9E1CE0DA6802}"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8B6C6449-230F-471B-9AFB-B6522ED54311}" type="presOf" srcId="{3D528162-819B-4496-947B-01F34E8D5A87}" destId="{55164041-0DA5-453A-A58D-112FB207D28D}" srcOrd="1" destOrd="0" presId="urn:microsoft.com/office/officeart/2005/8/layout/process3"/>
    <dgm:cxn modelId="{262EB57C-4684-4C90-B780-97F612E39572}" type="presOf" srcId="{D8C80086-58DA-4745-AA64-27E46A93AF67}" destId="{EBD32FB9-7699-4ACB-B9A6-7BD92CC0EED3}" srcOrd="0" destOrd="0" presId="urn:microsoft.com/office/officeart/2005/8/layout/process3"/>
    <dgm:cxn modelId="{10EF967D-E8CB-44C4-9E35-19A78B536FA8}" type="presOf" srcId="{D7461CB3-0D19-4BA8-8AC1-D6AFBE0A592A}" destId="{8361B7DF-175B-4A8C-AE5F-A22F8005CB02}"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B36EEAA7-77C4-4DE0-ACE3-351C0AF55928}" type="presOf" srcId="{37825505-43F1-46EE-B5D5-E16AABC45527}" destId="{5A37B31B-92A6-4B8C-8EC6-79C60F510A69}" srcOrd="0" destOrd="0" presId="urn:microsoft.com/office/officeart/2005/8/layout/process3"/>
    <dgm:cxn modelId="{B2622EB3-72A4-4005-B2A6-0BFD4E6EA196}" type="presOf" srcId="{CA8D9329-707D-4EB0-9961-75190D5FA236}" destId="{D72D5B15-2032-4B6E-9E2B-A7816C4E1241}" srcOrd="0" destOrd="0" presId="urn:microsoft.com/office/officeart/2005/8/layout/process3"/>
    <dgm:cxn modelId="{4E6F56C5-C66A-4455-A344-CF3655EF8DEC}" type="presOf" srcId="{3D528162-819B-4496-947B-01F34E8D5A87}" destId="{F13117CB-8B3F-4BED-A78E-5C3D59DE627F}" srcOrd="0" destOrd="0" presId="urn:microsoft.com/office/officeart/2005/8/layout/process3"/>
    <dgm:cxn modelId="{B71DBBD2-E039-46ED-8E3B-ABE3ED58EB17}" type="presOf" srcId="{D7461CB3-0D19-4BA8-8AC1-D6AFBE0A592A}" destId="{2921033C-02DB-4BD2-89E8-9FE448BB63C9}" srcOrd="1" destOrd="0" presId="urn:microsoft.com/office/officeart/2005/8/layout/process3"/>
    <dgm:cxn modelId="{7C9820D7-00A0-4C71-B263-1D45BD080454}" type="presOf" srcId="{B1A8326E-1151-4B2E-9B56-47A9FB9F58E4}" destId="{DBB6B28E-CD7F-46A0-BDAC-199473353B78}" srcOrd="0" destOrd="0" presId="urn:microsoft.com/office/officeart/2005/8/layout/process3"/>
    <dgm:cxn modelId="{9EDF63DB-0C2C-4268-B117-D69BB503E4B1}" type="presOf" srcId="{D8C80086-58DA-4745-AA64-27E46A93AF67}" destId="{289F1E0C-69BD-4D5C-BFDD-B581200ADA15}"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748BB9E7-36B6-40DC-8635-BEB5B4C3432B}" type="presParOf" srcId="{DBB6B28E-CD7F-46A0-BDAC-199473353B78}" destId="{CAE8AA46-FD53-45B8-8457-87F8FE08349F}" srcOrd="0" destOrd="0" presId="urn:microsoft.com/office/officeart/2005/8/layout/process3"/>
    <dgm:cxn modelId="{1D08B812-D6CD-4FF6-9986-6ADA19A52BD4}" type="presParOf" srcId="{CAE8AA46-FD53-45B8-8457-87F8FE08349F}" destId="{8361B7DF-175B-4A8C-AE5F-A22F8005CB02}" srcOrd="0" destOrd="0" presId="urn:microsoft.com/office/officeart/2005/8/layout/process3"/>
    <dgm:cxn modelId="{3620756C-085F-4D36-9187-A1439283DD8A}" type="presParOf" srcId="{CAE8AA46-FD53-45B8-8457-87F8FE08349F}" destId="{2921033C-02DB-4BD2-89E8-9FE448BB63C9}" srcOrd="1" destOrd="0" presId="urn:microsoft.com/office/officeart/2005/8/layout/process3"/>
    <dgm:cxn modelId="{383B6FF4-4184-4470-84A8-CA5C0D9F0139}" type="presParOf" srcId="{CAE8AA46-FD53-45B8-8457-87F8FE08349F}" destId="{5A37B31B-92A6-4B8C-8EC6-79C60F510A69}" srcOrd="2" destOrd="0" presId="urn:microsoft.com/office/officeart/2005/8/layout/process3"/>
    <dgm:cxn modelId="{2CC08AB1-C9E9-4B8E-9EFB-10F19462BE3E}" type="presParOf" srcId="{DBB6B28E-CD7F-46A0-BDAC-199473353B78}" destId="{F13117CB-8B3F-4BED-A78E-5C3D59DE627F}" srcOrd="1" destOrd="0" presId="urn:microsoft.com/office/officeart/2005/8/layout/process3"/>
    <dgm:cxn modelId="{32717E39-BCC3-4DF6-8E4C-2CF6A4E67C67}" type="presParOf" srcId="{F13117CB-8B3F-4BED-A78E-5C3D59DE627F}" destId="{55164041-0DA5-453A-A58D-112FB207D28D}" srcOrd="0" destOrd="0" presId="urn:microsoft.com/office/officeart/2005/8/layout/process3"/>
    <dgm:cxn modelId="{0AEB56A6-D130-4E47-9F0D-6DBC4F99ED0F}" type="presParOf" srcId="{DBB6B28E-CD7F-46A0-BDAC-199473353B78}" destId="{DC8BD044-A3B5-496F-9F98-5D6265353648}" srcOrd="2" destOrd="0" presId="urn:microsoft.com/office/officeart/2005/8/layout/process3"/>
    <dgm:cxn modelId="{F6C55F12-0FA8-488A-BC2A-580079D5B2A3}" type="presParOf" srcId="{DC8BD044-A3B5-496F-9F98-5D6265353648}" destId="{EBD32FB9-7699-4ACB-B9A6-7BD92CC0EED3}" srcOrd="0" destOrd="0" presId="urn:microsoft.com/office/officeart/2005/8/layout/process3"/>
    <dgm:cxn modelId="{C4465FE9-A432-43F9-8A26-0BC92361B2B0}" type="presParOf" srcId="{DC8BD044-A3B5-496F-9F98-5D6265353648}" destId="{289F1E0C-69BD-4D5C-BFDD-B581200ADA15}" srcOrd="1" destOrd="0" presId="urn:microsoft.com/office/officeart/2005/8/layout/process3"/>
    <dgm:cxn modelId="{68421C33-B0BC-400F-B1FA-D21709004B6E}"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27947802-A808-4C9D-A410-C53F002E54BD}" type="presOf" srcId="{F2DB028E-ED48-4F86-9D43-038F5A4A6891}" destId="{A6EE5A44-391F-413F-9C9E-930C6BBBC9AB}" srcOrd="1" destOrd="0" presId="urn:microsoft.com/office/officeart/2005/8/layout/process3"/>
    <dgm:cxn modelId="{B0486208-6A0A-46FC-BB0C-0FF7F24CF7AD}" type="presOf" srcId="{47CB07D2-62A9-4DAE-B20E-111C1AC2906F}" destId="{A9421D22-F1DD-4954-AC15-ADC82306F39C}" srcOrd="0" destOrd="0" presId="urn:microsoft.com/office/officeart/2005/8/layout/process3"/>
    <dgm:cxn modelId="{280A010A-65A3-4FC0-A960-4CE478D3D8EC}" type="presOf" srcId="{A6C43221-BC1C-4ABC-B86A-CA2ADB382CE6}" destId="{BC74B16A-EB4F-4D7E-A5C7-A572F8861BE3}" srcOrd="0" destOrd="0"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8037A62A-7DBB-442E-8315-4E5A2C6D5B53}" type="presOf" srcId="{25D1661C-1AD6-4939-92D1-E23D7FF4717E}" destId="{0B1E8CE2-A60B-46F2-A21C-973D678AF171}" srcOrd="1" destOrd="0" presId="urn:microsoft.com/office/officeart/2005/8/layout/process3"/>
    <dgm:cxn modelId="{78954C62-A2DF-4822-9C81-B67C1063FC6D}" type="presOf" srcId="{25D1661C-1AD6-4939-92D1-E23D7FF4717E}" destId="{BDEAD5BF-125E-446A-8754-6A95C2D755B8}" srcOrd="0"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6BDCFA71-D144-4E8A-9BA7-8D7395705DE7}" type="presOf" srcId="{47CB07D2-62A9-4DAE-B20E-111C1AC2906F}" destId="{AFD828BF-13EA-4A30-82EF-94D3CE706000}" srcOrd="1" destOrd="0" presId="urn:microsoft.com/office/officeart/2005/8/layout/process3"/>
    <dgm:cxn modelId="{C52D3057-9AD5-45D6-B47E-F2F590466619}" type="presOf" srcId="{563ED568-3905-4152-94A7-F24E62332A7E}" destId="{2D6A3E78-4C09-4038-9CB1-C474EA29B483}" srcOrd="1" destOrd="0" presId="urn:microsoft.com/office/officeart/2005/8/layout/process3"/>
    <dgm:cxn modelId="{61AAFC58-C83A-495C-9DA5-AB3D2094504A}" type="presOf" srcId="{BC7FAE0F-43F4-49B4-8352-202EA69B31F1}" destId="{3605D73C-7E3E-4818-B6BE-775942DAFC6D}" srcOrd="0" destOrd="0" presId="urn:microsoft.com/office/officeart/2005/8/layout/process3"/>
    <dgm:cxn modelId="{3E8D2299-D525-4C65-BE94-68D7D9109297}" type="presOf" srcId="{03D9006B-76F6-420F-8CBA-63AACBE0F4F4}" destId="{F30D5423-D3DC-4D84-9295-E80A71FDABE7}" srcOrd="0" destOrd="0" presId="urn:microsoft.com/office/officeart/2005/8/layout/process3"/>
    <dgm:cxn modelId="{7BC78AA5-A2B7-4C40-A029-97CB4C2DED1B}" type="presOf" srcId="{4735F9FC-99D9-4170-AB49-BF68E9128479}" destId="{71330616-7E8A-4D92-AB6F-1FB7488A3B15}" srcOrd="0" destOrd="0" presId="urn:microsoft.com/office/officeart/2005/8/layout/process3"/>
    <dgm:cxn modelId="{1F01ADB4-F2A0-4F7A-8AC4-06A68BE8ABE3}" type="presOf" srcId="{F2DB028E-ED48-4F86-9D43-038F5A4A6891}" destId="{FAC9D217-058C-40C9-B679-A7212B266034}" srcOrd="0" destOrd="0" presId="urn:microsoft.com/office/officeart/2005/8/layout/process3"/>
    <dgm:cxn modelId="{CBAD12C0-22F2-4223-A01A-A0C1DF1DA03A}" type="presOf" srcId="{D94F6315-71A7-4567-A633-AF1A9065F24E}" destId="{1136A270-B746-4E9A-8131-0773F4B74CD2}"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C983F1-F321-4D74-BD77-D8EAAE3F74EE}"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483270F9-B2DA-4363-9F96-E67C93E4AB0E}" type="presOf" srcId="{D94F6315-71A7-4567-A633-AF1A9065F24E}" destId="{C49A4BC0-3C82-4140-8E17-D5B523BFAAEF}" srcOrd="0" destOrd="0" presId="urn:microsoft.com/office/officeart/2005/8/layout/process3"/>
    <dgm:cxn modelId="{06DFCF10-367F-42A6-A28D-CF1A1C50F1A5}" type="presParOf" srcId="{71330616-7E8A-4D92-AB6F-1FB7488A3B15}" destId="{863EC9FF-13AE-4727-B922-981EE1B3005C}" srcOrd="0" destOrd="0" presId="urn:microsoft.com/office/officeart/2005/8/layout/process3"/>
    <dgm:cxn modelId="{FD1F2698-ABAA-416F-B709-57845E3DF506}" type="presParOf" srcId="{863EC9FF-13AE-4727-B922-981EE1B3005C}" destId="{FAC9D217-058C-40C9-B679-A7212B266034}" srcOrd="0" destOrd="0" presId="urn:microsoft.com/office/officeart/2005/8/layout/process3"/>
    <dgm:cxn modelId="{02DBA610-4D7A-48D3-811B-2A6DCB43F55A}" type="presParOf" srcId="{863EC9FF-13AE-4727-B922-981EE1B3005C}" destId="{A6EE5A44-391F-413F-9C9E-930C6BBBC9AB}" srcOrd="1" destOrd="0" presId="urn:microsoft.com/office/officeart/2005/8/layout/process3"/>
    <dgm:cxn modelId="{2B4DF5D7-DFA8-47CA-91C0-518D2139B672}" type="presParOf" srcId="{863EC9FF-13AE-4727-B922-981EE1B3005C}" destId="{3605D73C-7E3E-4818-B6BE-775942DAFC6D}" srcOrd="2" destOrd="0" presId="urn:microsoft.com/office/officeart/2005/8/layout/process3"/>
    <dgm:cxn modelId="{080B3500-A705-4E60-B9AC-4FCAA19B4069}" type="presParOf" srcId="{71330616-7E8A-4D92-AB6F-1FB7488A3B15}" destId="{AE44CE3B-B5A6-433D-BDC1-30435E6648AC}" srcOrd="1" destOrd="0" presId="urn:microsoft.com/office/officeart/2005/8/layout/process3"/>
    <dgm:cxn modelId="{936ADEA6-BD83-409D-A2CD-8EA5E55D3126}" type="presParOf" srcId="{AE44CE3B-B5A6-433D-BDC1-30435E6648AC}" destId="{2D6A3E78-4C09-4038-9CB1-C474EA29B483}" srcOrd="0" destOrd="0" presId="urn:microsoft.com/office/officeart/2005/8/layout/process3"/>
    <dgm:cxn modelId="{488DFFDE-279B-4875-985B-01E99A6A5687}" type="presParOf" srcId="{71330616-7E8A-4D92-AB6F-1FB7488A3B15}" destId="{0B106819-9380-48CD-AEB4-4F5CE95A5AEE}" srcOrd="2" destOrd="0" presId="urn:microsoft.com/office/officeart/2005/8/layout/process3"/>
    <dgm:cxn modelId="{00BAB439-8E4A-4E9C-9A40-AD5683474A27}" type="presParOf" srcId="{0B106819-9380-48CD-AEB4-4F5CE95A5AEE}" destId="{A9421D22-F1DD-4954-AC15-ADC82306F39C}" srcOrd="0" destOrd="0" presId="urn:microsoft.com/office/officeart/2005/8/layout/process3"/>
    <dgm:cxn modelId="{842B54E2-4C8E-43C6-80F8-8547E319EF0B}" type="presParOf" srcId="{0B106819-9380-48CD-AEB4-4F5CE95A5AEE}" destId="{AFD828BF-13EA-4A30-82EF-94D3CE706000}" srcOrd="1" destOrd="0" presId="urn:microsoft.com/office/officeart/2005/8/layout/process3"/>
    <dgm:cxn modelId="{2F2D046C-EF65-4368-93A7-78C6D5D42C17}" type="presParOf" srcId="{0B106819-9380-48CD-AEB4-4F5CE95A5AEE}" destId="{F30D5423-D3DC-4D84-9295-E80A71FDABE7}" srcOrd="2" destOrd="0" presId="urn:microsoft.com/office/officeart/2005/8/layout/process3"/>
    <dgm:cxn modelId="{DC102C60-D787-48F5-AB90-22EF152A4FE7}" type="presParOf" srcId="{71330616-7E8A-4D92-AB6F-1FB7488A3B15}" destId="{BDEAD5BF-125E-446A-8754-6A95C2D755B8}" srcOrd="3" destOrd="0" presId="urn:microsoft.com/office/officeart/2005/8/layout/process3"/>
    <dgm:cxn modelId="{164E80D3-0C75-49B3-916E-05673CA31B2C}" type="presParOf" srcId="{BDEAD5BF-125E-446A-8754-6A95C2D755B8}" destId="{0B1E8CE2-A60B-46F2-A21C-973D678AF171}" srcOrd="0" destOrd="0" presId="urn:microsoft.com/office/officeart/2005/8/layout/process3"/>
    <dgm:cxn modelId="{5190FD4C-38FC-4AB9-8511-FF8591CF23C7}" type="presParOf" srcId="{71330616-7E8A-4D92-AB6F-1FB7488A3B15}" destId="{6F4A30D5-3C25-49B5-8B29-D7FA9B3291C5}" srcOrd="4" destOrd="0" presId="urn:microsoft.com/office/officeart/2005/8/layout/process3"/>
    <dgm:cxn modelId="{07168FE0-6786-4F82-ACFA-126DB59282DF}" type="presParOf" srcId="{6F4A30D5-3C25-49B5-8B29-D7FA9B3291C5}" destId="{C49A4BC0-3C82-4140-8E17-D5B523BFAAEF}" srcOrd="0" destOrd="0" presId="urn:microsoft.com/office/officeart/2005/8/layout/process3"/>
    <dgm:cxn modelId="{79D40780-659B-4905-8C46-68BB98ECBAF0}" type="presParOf" srcId="{6F4A30D5-3C25-49B5-8B29-D7FA9B3291C5}" destId="{1136A270-B746-4E9A-8131-0773F4B74CD2}" srcOrd="1" destOrd="0" presId="urn:microsoft.com/office/officeart/2005/8/layout/process3"/>
    <dgm:cxn modelId="{D6D769B7-F82F-4AE8-BB26-9AD2AAADC2EE}"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CFF100F-AA88-4F59-8263-AE2BF6B1D2D7}" type="presOf" srcId="{0C45496D-EB44-4D6D-8BA3-FC35F44E94EC}" destId="{C72B4285-A5FF-47A1-8203-0ADCEAE0FC37}"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1A606D44-E66A-4B81-81DB-79E8F7BE469D}" type="presOf" srcId="{4735F9FC-99D9-4170-AB49-BF68E9128479}" destId="{71330616-7E8A-4D92-AB6F-1FB7488A3B15}" srcOrd="0" destOrd="0" presId="urn:microsoft.com/office/officeart/2005/8/layout/process3"/>
    <dgm:cxn modelId="{04ECDB68-FD29-4DDE-92A5-8A4DCADB184B}" type="presOf" srcId="{563ED568-3905-4152-94A7-F24E62332A7E}" destId="{AE44CE3B-B5A6-433D-BDC1-30435E6648AC}" srcOrd="0" destOrd="0" presId="urn:microsoft.com/office/officeart/2005/8/layout/process3"/>
    <dgm:cxn modelId="{1FC42A4B-1164-40C7-AEA0-078592FCC798}" type="presOf" srcId="{25D1661C-1AD6-4939-92D1-E23D7FF4717E}" destId="{AF222503-59A7-4DD7-B6DF-DA7C1DAF67CB}" srcOrd="0" destOrd="0" presId="urn:microsoft.com/office/officeart/2005/8/layout/process3"/>
    <dgm:cxn modelId="{2D6F5C80-D6F1-48AA-BE09-54D2417BC877}" type="presOf" srcId="{F2DB028E-ED48-4F86-9D43-038F5A4A6891}" destId="{FAC9D217-058C-40C9-B679-A7212B266034}" srcOrd="0" destOrd="0" presId="urn:microsoft.com/office/officeart/2005/8/layout/process3"/>
    <dgm:cxn modelId="{8942A186-F863-4067-A835-D07BC06B8604}" type="presOf" srcId="{947CFE87-5B3E-4A61-AF11-CD5FE251BD92}" destId="{041592B6-43C7-485D-8626-D1BE083B1238}" srcOrd="0" destOrd="0" presId="urn:microsoft.com/office/officeart/2005/8/layout/process3"/>
    <dgm:cxn modelId="{06CB1E87-E6F8-492B-9E0B-A6A2DB5D8EC5}" type="presOf" srcId="{47CB07D2-62A9-4DAE-B20E-111C1AC2906F}" destId="{AFD828BF-13EA-4A30-82EF-94D3CE706000}" srcOrd="1" destOrd="0" presId="urn:microsoft.com/office/officeart/2005/8/layout/process3"/>
    <dgm:cxn modelId="{5A02CE8E-A31B-4A63-A679-AFAFB1DC4BD3}" type="presOf" srcId="{25D1661C-1AD6-4939-92D1-E23D7FF4717E}" destId="{A24867D0-AE8B-4517-ABF9-B24B474E161E}" srcOrd="1"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5A045CB7-4219-47A1-A12F-266BEB2DA4C6}" type="presOf" srcId="{F2DB028E-ED48-4F86-9D43-038F5A4A6891}" destId="{A6EE5A44-391F-413F-9C9E-930C6BBBC9AB}" srcOrd="1" destOrd="0" presId="urn:microsoft.com/office/officeart/2005/8/layout/process3"/>
    <dgm:cxn modelId="{4B349ABA-681F-4117-ABDB-EC44AB9CF3C6}" type="presOf" srcId="{563ED568-3905-4152-94A7-F24E62332A7E}" destId="{2D6A3E78-4C09-4038-9CB1-C474EA29B483}" srcOrd="1" destOrd="0" presId="urn:microsoft.com/office/officeart/2005/8/layout/process3"/>
    <dgm:cxn modelId="{971423C0-A5AF-47FB-A17B-44F39ACA783F}" type="presOf" srcId="{BC7FAE0F-43F4-49B4-8352-202EA69B31F1}" destId="{3605D73C-7E3E-4818-B6BE-775942DAFC6D}" srcOrd="0" destOrd="0" presId="urn:microsoft.com/office/officeart/2005/8/layout/process3"/>
    <dgm:cxn modelId="{19572AC0-B4A7-4EEA-B32A-3EA2E8F568BA}" type="presOf" srcId="{03D9006B-76F6-420F-8CBA-63AACBE0F4F4}" destId="{F30D5423-D3DC-4D84-9295-E80A71FDABE7}" srcOrd="0" destOrd="0" presId="urn:microsoft.com/office/officeart/2005/8/layout/process3"/>
    <dgm:cxn modelId="{D9A501C5-82CA-4104-B0AE-EDD7B73402E6}" type="presOf" srcId="{47CB07D2-62A9-4DAE-B20E-111C1AC2906F}" destId="{A9421D22-F1DD-4954-AC15-ADC82306F39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F3121CC-FEC8-41AC-A68E-54E229C99A78}" type="presOf" srcId="{947CFE87-5B3E-4A61-AF11-CD5FE251BD92}" destId="{D38DEA0E-903C-47A1-9DBA-C2EF7AA63AAF}"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7A26C322-8BAE-489F-AC14-B23B4E1DCDAC}" type="presParOf" srcId="{71330616-7E8A-4D92-AB6F-1FB7488A3B15}" destId="{863EC9FF-13AE-4727-B922-981EE1B3005C}" srcOrd="0" destOrd="0" presId="urn:microsoft.com/office/officeart/2005/8/layout/process3"/>
    <dgm:cxn modelId="{E7FE76F5-6B8D-4579-8B74-D27858B975C7}" type="presParOf" srcId="{863EC9FF-13AE-4727-B922-981EE1B3005C}" destId="{FAC9D217-058C-40C9-B679-A7212B266034}" srcOrd="0" destOrd="0" presId="urn:microsoft.com/office/officeart/2005/8/layout/process3"/>
    <dgm:cxn modelId="{2E66FEDA-7FE5-4D19-A310-A97F7D11CA5D}" type="presParOf" srcId="{863EC9FF-13AE-4727-B922-981EE1B3005C}" destId="{A6EE5A44-391F-413F-9C9E-930C6BBBC9AB}" srcOrd="1" destOrd="0" presId="urn:microsoft.com/office/officeart/2005/8/layout/process3"/>
    <dgm:cxn modelId="{F77269FB-B9F8-4855-BBA7-CA1B4F3D1AD0}" type="presParOf" srcId="{863EC9FF-13AE-4727-B922-981EE1B3005C}" destId="{3605D73C-7E3E-4818-B6BE-775942DAFC6D}" srcOrd="2" destOrd="0" presId="urn:microsoft.com/office/officeart/2005/8/layout/process3"/>
    <dgm:cxn modelId="{AEB0C3C2-8318-4894-A557-85EE0428590A}" type="presParOf" srcId="{71330616-7E8A-4D92-AB6F-1FB7488A3B15}" destId="{AE44CE3B-B5A6-433D-BDC1-30435E6648AC}" srcOrd="1" destOrd="0" presId="urn:microsoft.com/office/officeart/2005/8/layout/process3"/>
    <dgm:cxn modelId="{4E30F023-8F3E-476F-9196-7381AAD5501B}" type="presParOf" srcId="{AE44CE3B-B5A6-433D-BDC1-30435E6648AC}" destId="{2D6A3E78-4C09-4038-9CB1-C474EA29B483}" srcOrd="0" destOrd="0" presId="urn:microsoft.com/office/officeart/2005/8/layout/process3"/>
    <dgm:cxn modelId="{057B22B2-BED4-4315-AF70-DE80AA6497AD}" type="presParOf" srcId="{71330616-7E8A-4D92-AB6F-1FB7488A3B15}" destId="{0B106819-9380-48CD-AEB4-4F5CE95A5AEE}" srcOrd="2" destOrd="0" presId="urn:microsoft.com/office/officeart/2005/8/layout/process3"/>
    <dgm:cxn modelId="{1BACDA8A-11F1-4D92-AAC5-91A3A2BE2EA0}" type="presParOf" srcId="{0B106819-9380-48CD-AEB4-4F5CE95A5AEE}" destId="{A9421D22-F1DD-4954-AC15-ADC82306F39C}" srcOrd="0" destOrd="0" presId="urn:microsoft.com/office/officeart/2005/8/layout/process3"/>
    <dgm:cxn modelId="{13F28D89-F245-4584-82B6-BBF613CBE4D9}" type="presParOf" srcId="{0B106819-9380-48CD-AEB4-4F5CE95A5AEE}" destId="{AFD828BF-13EA-4A30-82EF-94D3CE706000}" srcOrd="1" destOrd="0" presId="urn:microsoft.com/office/officeart/2005/8/layout/process3"/>
    <dgm:cxn modelId="{3D5DD9EC-2921-47DC-A9D4-84ECFC14D0A7}" type="presParOf" srcId="{0B106819-9380-48CD-AEB4-4F5CE95A5AEE}" destId="{F30D5423-D3DC-4D84-9295-E80A71FDABE7}" srcOrd="2" destOrd="0" presId="urn:microsoft.com/office/officeart/2005/8/layout/process3"/>
    <dgm:cxn modelId="{8AB59A92-BD7D-4D80-A5A7-8BA24EBED52C}" type="presParOf" srcId="{71330616-7E8A-4D92-AB6F-1FB7488A3B15}" destId="{AF222503-59A7-4DD7-B6DF-DA7C1DAF67CB}" srcOrd="3" destOrd="0" presId="urn:microsoft.com/office/officeart/2005/8/layout/process3"/>
    <dgm:cxn modelId="{FEAA4EBB-57BF-4C75-B48B-9271C5D9C03C}" type="presParOf" srcId="{AF222503-59A7-4DD7-B6DF-DA7C1DAF67CB}" destId="{A24867D0-AE8B-4517-ABF9-B24B474E161E}" srcOrd="0" destOrd="0" presId="urn:microsoft.com/office/officeart/2005/8/layout/process3"/>
    <dgm:cxn modelId="{29EE507C-B104-4C70-A72A-AB851B29500F}" type="presParOf" srcId="{71330616-7E8A-4D92-AB6F-1FB7488A3B15}" destId="{A3F1E66E-A814-431F-84A6-DB5CCCA9476B}" srcOrd="4" destOrd="0" presId="urn:microsoft.com/office/officeart/2005/8/layout/process3"/>
    <dgm:cxn modelId="{9F208E70-12E3-433E-AAF9-53138E883FF5}" type="presParOf" srcId="{A3F1E66E-A814-431F-84A6-DB5CCCA9476B}" destId="{041592B6-43C7-485D-8626-D1BE083B1238}" srcOrd="0" destOrd="0" presId="urn:microsoft.com/office/officeart/2005/8/layout/process3"/>
    <dgm:cxn modelId="{9D66A7E7-FB28-4AD3-8068-EE449C0F1655}" type="presParOf" srcId="{A3F1E66E-A814-431F-84A6-DB5CCCA9476B}" destId="{D38DEA0E-903C-47A1-9DBA-C2EF7AA63AAF}" srcOrd="1" destOrd="0" presId="urn:microsoft.com/office/officeart/2005/8/layout/process3"/>
    <dgm:cxn modelId="{B462FF4B-D5F9-42E6-ACAA-93DA8704CCD9}"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5EE02E01-F7A4-44BB-A130-EDF7BD458DA8}" type="presOf" srcId="{2E9B588C-CF38-4CF8-BA8A-E5E8369F8ADF}" destId="{F3B3F845-D4EA-4EA6-9C44-6BDF7E8523E4}" srcOrd="0" destOrd="0" presId="urn:microsoft.com/office/officeart/2005/8/layout/process3"/>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8663891B-FE29-45BF-89E8-4781EDD43A88}" type="presOf" srcId="{F2DB028E-ED48-4F86-9D43-038F5A4A6891}" destId="{FAC9D217-058C-40C9-B679-A7212B266034}"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FFD1C23C-6633-429E-96AD-A9C2F2658630}" type="presOf" srcId="{2E9B588C-CF38-4CF8-BA8A-E5E8369F8ADF}" destId="{D20C2311-34FD-4B9F-B1F6-976C486C6C74}" srcOrd="1" destOrd="0" presId="urn:microsoft.com/office/officeart/2005/8/layout/process3"/>
    <dgm:cxn modelId="{B7CBA842-EEBB-442E-9333-A55976424021}" type="presOf" srcId="{47CB07D2-62A9-4DAE-B20E-111C1AC2906F}" destId="{09735D09-130F-4010-90A0-AFCD88DF0461}" srcOrd="0" destOrd="0" presId="urn:microsoft.com/office/officeart/2005/8/layout/process3"/>
    <dgm:cxn modelId="{7B17A26B-D827-449E-B20D-5D9087220A43}" type="presOf" srcId="{759890BC-D0FB-4152-A7D0-FB4601583C23}" destId="{43477C59-08DE-45C1-ABB6-02D4D1C6BE0B}" srcOrd="1" destOrd="0" presId="urn:microsoft.com/office/officeart/2005/8/layout/process3"/>
    <dgm:cxn modelId="{A1166B6D-B7D6-425A-9300-6E7C7EFEB69D}" type="presOf" srcId="{8219E8D8-9F83-47E4-953B-481DD116CC7F}" destId="{F4EAB0C5-295B-45CC-8124-03C5AEA26913}" srcOrd="0" destOrd="0" presId="urn:microsoft.com/office/officeart/2005/8/layout/process3"/>
    <dgm:cxn modelId="{335C9971-02D6-432E-B1F0-22A68E09D49A}" type="presOf" srcId="{4735F9FC-99D9-4170-AB49-BF68E9128479}" destId="{71330616-7E8A-4D92-AB6F-1FB7488A3B15}" srcOrd="0" destOrd="0" presId="urn:microsoft.com/office/officeart/2005/8/layout/process3"/>
    <dgm:cxn modelId="{78C19872-4EF0-4364-8E97-43DEFF4A0308}" type="presOf" srcId="{F2DB028E-ED48-4F86-9D43-038F5A4A6891}" destId="{A6EE5A44-391F-413F-9C9E-930C6BBBC9AB}" srcOrd="1" destOrd="0" presId="urn:microsoft.com/office/officeart/2005/8/layout/process3"/>
    <dgm:cxn modelId="{21DBDD97-BD78-4558-9084-A00A152E32A6}" type="presOf" srcId="{563ED568-3905-4152-94A7-F24E62332A7E}" destId="{AE44CE3B-B5A6-433D-BDC1-30435E6648AC}" srcOrd="0" destOrd="0" presId="urn:microsoft.com/office/officeart/2005/8/layout/process3"/>
    <dgm:cxn modelId="{2FAB279B-5E58-43A5-ACF5-DFBE03BA9BF4}" type="presOf" srcId="{759890BC-D0FB-4152-A7D0-FB4601583C23}" destId="{3BED73F4-ED4F-4436-8867-32395DF967E7}" srcOrd="0" destOrd="0" presId="urn:microsoft.com/office/officeart/2005/8/layout/process3"/>
    <dgm:cxn modelId="{502BD0A8-2CF9-4A43-B352-2886E052B6CB}" type="presOf" srcId="{563ED568-3905-4152-94A7-F24E62332A7E}" destId="{2D6A3E78-4C09-4038-9CB1-C474EA29B483}"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233068B0-4EFE-4180-BEB5-768A811B990B}" type="presOf" srcId="{1838D0D2-69A1-4CA3-81FE-6BDCD01755ED}" destId="{CA4994A4-1878-43CD-8D19-54EAF5E3E384}" srcOrd="0" destOrd="0" presId="urn:microsoft.com/office/officeart/2005/8/layout/process3"/>
    <dgm:cxn modelId="{A77B29B8-3F86-4CA3-A64D-7BE773173895}"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6F4E4E6-0539-4A1A-8900-DC9347737BB2}" type="presOf" srcId="{1838D0D2-69A1-4CA3-81FE-6BDCD01755ED}" destId="{DC157997-0F02-40F7-BC77-EFFFE585612D}"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CB3E29A1-9A6D-4CA8-B985-F2AE1F5C1E33}" type="presParOf" srcId="{71330616-7E8A-4D92-AB6F-1FB7488A3B15}" destId="{863EC9FF-13AE-4727-B922-981EE1B3005C}" srcOrd="0" destOrd="0" presId="urn:microsoft.com/office/officeart/2005/8/layout/process3"/>
    <dgm:cxn modelId="{8F203838-22A7-40E4-BA0B-78E8FE67C51C}" type="presParOf" srcId="{863EC9FF-13AE-4727-B922-981EE1B3005C}" destId="{FAC9D217-058C-40C9-B679-A7212B266034}" srcOrd="0" destOrd="0" presId="urn:microsoft.com/office/officeart/2005/8/layout/process3"/>
    <dgm:cxn modelId="{0EAC0D6E-EE0B-4233-AFE5-7E1A5126148D}" type="presParOf" srcId="{863EC9FF-13AE-4727-B922-981EE1B3005C}" destId="{A6EE5A44-391F-413F-9C9E-930C6BBBC9AB}" srcOrd="1" destOrd="0" presId="urn:microsoft.com/office/officeart/2005/8/layout/process3"/>
    <dgm:cxn modelId="{90CA0CAC-360D-45BE-B73B-EE2FA48196ED}" type="presParOf" srcId="{863EC9FF-13AE-4727-B922-981EE1B3005C}" destId="{3605D73C-7E3E-4818-B6BE-775942DAFC6D}" srcOrd="2" destOrd="0" presId="urn:microsoft.com/office/officeart/2005/8/layout/process3"/>
    <dgm:cxn modelId="{E18145A2-58FB-4DA1-9B28-2347F28FF9AB}" type="presParOf" srcId="{71330616-7E8A-4D92-AB6F-1FB7488A3B15}" destId="{AE44CE3B-B5A6-433D-BDC1-30435E6648AC}" srcOrd="1" destOrd="0" presId="urn:microsoft.com/office/officeart/2005/8/layout/process3"/>
    <dgm:cxn modelId="{D8246B0F-4958-4187-A0ED-B28CA8541A01}" type="presParOf" srcId="{AE44CE3B-B5A6-433D-BDC1-30435E6648AC}" destId="{2D6A3E78-4C09-4038-9CB1-C474EA29B483}" srcOrd="0" destOrd="0" presId="urn:microsoft.com/office/officeart/2005/8/layout/process3"/>
    <dgm:cxn modelId="{93909948-1F60-4C73-BC7A-14A097F5EC02}" type="presParOf" srcId="{71330616-7E8A-4D92-AB6F-1FB7488A3B15}" destId="{CC6A68EE-0994-49FC-8B21-731D3B43553B}" srcOrd="2" destOrd="0" presId="urn:microsoft.com/office/officeart/2005/8/layout/process3"/>
    <dgm:cxn modelId="{C647513F-9A0C-4182-8438-43B305DB3EAC}" type="presParOf" srcId="{CC6A68EE-0994-49FC-8B21-731D3B43553B}" destId="{CA4994A4-1878-43CD-8D19-54EAF5E3E384}" srcOrd="0" destOrd="0" presId="urn:microsoft.com/office/officeart/2005/8/layout/process3"/>
    <dgm:cxn modelId="{425844C7-1CB6-40AB-BFFB-4FC3B48C7F24}" type="presParOf" srcId="{CC6A68EE-0994-49FC-8B21-731D3B43553B}" destId="{DC157997-0F02-40F7-BC77-EFFFE585612D}" srcOrd="1" destOrd="0" presId="urn:microsoft.com/office/officeart/2005/8/layout/process3"/>
    <dgm:cxn modelId="{03CE814C-5AE4-456F-9601-3D2D5F20EEC4}" type="presParOf" srcId="{CC6A68EE-0994-49FC-8B21-731D3B43553B}" destId="{09735D09-130F-4010-90A0-AFCD88DF0461}" srcOrd="2" destOrd="0" presId="urn:microsoft.com/office/officeart/2005/8/layout/process3"/>
    <dgm:cxn modelId="{3FC5DF4B-77B4-484C-B652-54B622AAE38C}" type="presParOf" srcId="{71330616-7E8A-4D92-AB6F-1FB7488A3B15}" destId="{F3B3F845-D4EA-4EA6-9C44-6BDF7E8523E4}" srcOrd="3" destOrd="0" presId="urn:microsoft.com/office/officeart/2005/8/layout/process3"/>
    <dgm:cxn modelId="{04FD8E7F-5E42-4A74-9F16-7A334E2F6B15}" type="presParOf" srcId="{F3B3F845-D4EA-4EA6-9C44-6BDF7E8523E4}" destId="{D20C2311-34FD-4B9F-B1F6-976C486C6C74}" srcOrd="0" destOrd="0" presId="urn:microsoft.com/office/officeart/2005/8/layout/process3"/>
    <dgm:cxn modelId="{E746A776-849C-4578-A9BB-395D7C7C5661}" type="presParOf" srcId="{71330616-7E8A-4D92-AB6F-1FB7488A3B15}" destId="{21A9E7AC-2DC1-4414-9603-2FA5CCE60FCB}" srcOrd="4" destOrd="0" presId="urn:microsoft.com/office/officeart/2005/8/layout/process3"/>
    <dgm:cxn modelId="{5267DB73-47F9-4542-B958-EE4B288F970B}" type="presParOf" srcId="{21A9E7AC-2DC1-4414-9603-2FA5CCE60FCB}" destId="{3BED73F4-ED4F-4436-8867-32395DF967E7}" srcOrd="0" destOrd="0" presId="urn:microsoft.com/office/officeart/2005/8/layout/process3"/>
    <dgm:cxn modelId="{C0239E4B-C447-4069-81B2-C1016EAE2FF7}" type="presParOf" srcId="{21A9E7AC-2DC1-4414-9603-2FA5CCE60FCB}" destId="{43477C59-08DE-45C1-ABB6-02D4D1C6BE0B}" srcOrd="1" destOrd="0" presId="urn:microsoft.com/office/officeart/2005/8/layout/process3"/>
    <dgm:cxn modelId="{DD0B50BF-A40D-4E2A-93AA-782031E622E0}"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F391556B-6C96-4AC9-8371-606849DC2442}" type="presOf" srcId="{D7461CB3-0D19-4BA8-8AC1-D6AFBE0A592A}" destId="{8361B7DF-175B-4A8C-AE5F-A22F8005CB02}" srcOrd="0" destOrd="0" presId="urn:microsoft.com/office/officeart/2005/8/layout/process3"/>
    <dgm:cxn modelId="{B011FE75-0F0E-4EE6-A0FE-5B04A9AAF7A2}" type="presOf" srcId="{D7461CB3-0D19-4BA8-8AC1-D6AFBE0A592A}" destId="{2921033C-02DB-4BD2-89E8-9FE448BB63C9}" srcOrd="1" destOrd="0" presId="urn:microsoft.com/office/officeart/2005/8/layout/process3"/>
    <dgm:cxn modelId="{8EBD219A-97E1-4692-91C7-48AB2A6E7195}" type="presOf" srcId="{37825505-43F1-46EE-B5D5-E16AABC45527}" destId="{5A37B31B-92A6-4B8C-8EC6-79C60F510A69}" srcOrd="0" destOrd="0" presId="urn:microsoft.com/office/officeart/2005/8/layout/process3"/>
    <dgm:cxn modelId="{743D74B2-D31B-4B9D-BB5B-0011B0F3A8AE}"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2DE39809-7815-44C4-8BB2-9E88B6B81D0C}" type="presParOf" srcId="{DBB6B28E-CD7F-46A0-BDAC-199473353B78}" destId="{CAE8AA46-FD53-45B8-8457-87F8FE08349F}" srcOrd="0" destOrd="0" presId="urn:microsoft.com/office/officeart/2005/8/layout/process3"/>
    <dgm:cxn modelId="{293DDA44-1C15-4A8D-BC18-698E916F366B}" type="presParOf" srcId="{CAE8AA46-FD53-45B8-8457-87F8FE08349F}" destId="{8361B7DF-175B-4A8C-AE5F-A22F8005CB02}" srcOrd="0" destOrd="0" presId="urn:microsoft.com/office/officeart/2005/8/layout/process3"/>
    <dgm:cxn modelId="{7CADBCD8-61C5-44F5-8F1F-A6242AF4E52E}" type="presParOf" srcId="{CAE8AA46-FD53-45B8-8457-87F8FE08349F}" destId="{2921033C-02DB-4BD2-89E8-9FE448BB63C9}" srcOrd="1" destOrd="0" presId="urn:microsoft.com/office/officeart/2005/8/layout/process3"/>
    <dgm:cxn modelId="{0B8B5D22-FC3B-4E70-8FA1-92D5C90D81A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ControlAccesos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 el sistema estará en capacidad de controlar los accesos y establecer conexiones seguras</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1C18E554-D5A8-482D-9E7D-EC981D274C64}">
      <dgm:prSet phldrT="[Texto]"/>
      <dgm:spPr/>
      <dgm:t>
        <a:bodyPr/>
        <a:lstStyle/>
        <a:p>
          <a:pPr>
            <a:buFont typeface="Symbol" panose="05050102010706020507" pitchFamily="18" charset="2"/>
            <a:buChar char=""/>
          </a:pPr>
          <a:r>
            <a:rPr lang="es-CO"/>
            <a:t>AccesoSistema</a:t>
          </a:r>
        </a:p>
      </dgm:t>
    </dgm:pt>
    <dgm:pt modelId="{BD385690-66B4-44BB-8362-EE614AF25CC2}" type="parTrans" cxnId="{7B192332-04C9-40B0-BB49-53BF23D0D8BD}">
      <dgm:prSet/>
      <dgm:spPr/>
      <dgm:t>
        <a:bodyPr/>
        <a:lstStyle/>
        <a:p>
          <a:endParaRPr lang="es-CO"/>
        </a:p>
      </dgm:t>
    </dgm:pt>
    <dgm:pt modelId="{0FB5C16F-53CC-4EF3-B5B2-2D0B182DA56B}" type="sibTrans" cxnId="{7B192332-04C9-40B0-BB49-53BF23D0D8BD}">
      <dgm:prSet/>
      <dgm:spPr/>
      <dgm:t>
        <a:bodyPr/>
        <a:lstStyle/>
        <a:p>
          <a:endParaRPr lang="es-CO"/>
        </a:p>
      </dgm:t>
    </dgm:pt>
    <dgm:pt modelId="{CACDBAD5-A87C-42A1-AF62-D28AACB5CD52}">
      <dgm:prSet phldrT="[Texto]"/>
      <dgm:spPr/>
      <dgm:t>
        <a:bodyPr/>
        <a:lstStyle/>
        <a:p>
          <a:pPr>
            <a:buFont typeface="Symbol" panose="05050102010706020507" pitchFamily="18" charset="2"/>
            <a:buChar char=""/>
          </a:pPr>
          <a:r>
            <a:rPr lang="es-CO"/>
            <a:t>el acceso  al sistema se permitira utilizando certificados y protocolos de seguridad (tokens) estandar que proporcionen seguridad al front de la aplicacion.</a:t>
          </a:r>
        </a:p>
      </dgm:t>
    </dgm:pt>
    <dgm:pt modelId="{CDDDEF38-4981-4D79-B210-0B3EF46503BA}" type="parTrans" cxnId="{834064B3-05BF-48A3-9385-5E6F65F386C2}">
      <dgm:prSet/>
      <dgm:spPr/>
      <dgm:t>
        <a:bodyPr/>
        <a:lstStyle/>
        <a:p>
          <a:endParaRPr lang="es-CO"/>
        </a:p>
      </dgm:t>
    </dgm:pt>
    <dgm:pt modelId="{90F5FA99-CB99-484D-AB7D-41E1BE871CC2}" type="sibTrans" cxnId="{834064B3-05BF-48A3-9385-5E6F65F386C2}">
      <dgm:prSet/>
      <dgm:spPr/>
      <dgm:t>
        <a:bodyPr/>
        <a:lstStyle/>
        <a:p>
          <a:endParaRPr lang="es-CO"/>
        </a:p>
      </dgm:t>
    </dgm:pt>
    <dgm:pt modelId="{C413A008-63BC-46D6-A1C3-08542B90C424}">
      <dgm:prSet phldrT="[Texto]"/>
      <dgm:spPr/>
      <dgm:t>
        <a:bodyPr/>
        <a:lstStyle/>
        <a:p>
          <a:pPr>
            <a:buFont typeface="Symbol" panose="05050102010706020507" pitchFamily="18" charset="2"/>
            <a:buChar char=""/>
          </a:pPr>
          <a:r>
            <a:rPr lang="es-CO"/>
            <a:t>metodo:</a:t>
          </a:r>
        </a:p>
      </dgm:t>
    </dgm:pt>
    <dgm:pt modelId="{0B0B64BF-375D-40D9-9330-365ECF80DCB5}" type="parTrans" cxnId="{ACAD85CB-E403-4E29-8EF4-91580FFF2E08}">
      <dgm:prSet/>
      <dgm:spPr/>
      <dgm:t>
        <a:bodyPr/>
        <a:lstStyle/>
        <a:p>
          <a:endParaRPr lang="es-CO"/>
        </a:p>
      </dgm:t>
    </dgm:pt>
    <dgm:pt modelId="{04C184EC-2680-4B7D-8373-B2F1A61535F8}" type="sibTrans" cxnId="{ACAD85CB-E403-4E29-8EF4-91580FFF2E08}">
      <dgm:prSet/>
      <dgm:spPr/>
      <dgm:t>
        <a:bodyPr/>
        <a:lstStyle/>
        <a:p>
          <a:endParaRPr lang="es-CO"/>
        </a:p>
      </dgm:t>
    </dgm:pt>
    <dgm:pt modelId="{117B5FA2-5DC8-40F9-8C22-C9244D9F0BDE}">
      <dgm:prSet phldrT="[Texto]"/>
      <dgm:spPr/>
      <dgm:t>
        <a:bodyPr/>
        <a:lstStyle/>
        <a:p>
          <a:pPr>
            <a:buFont typeface="Symbol" panose="05050102010706020507" pitchFamily="18" charset="2"/>
            <a:buChar char=""/>
          </a:pPr>
          <a:r>
            <a:rPr lang="es-CO"/>
            <a:t>keycloak + Oauth2</a:t>
          </a:r>
        </a:p>
      </dgm:t>
    </dgm:pt>
    <dgm:pt modelId="{ADB4FAF4-D837-4D6D-98D4-280339D096EB}" type="parTrans" cxnId="{A3CF9F27-DEFE-4052-8567-51376F1F4DDF}">
      <dgm:prSet/>
      <dgm:spPr/>
      <dgm:t>
        <a:bodyPr/>
        <a:lstStyle/>
        <a:p>
          <a:endParaRPr lang="es-CO"/>
        </a:p>
      </dgm:t>
    </dgm:pt>
    <dgm:pt modelId="{4E5C881B-30A1-4FE0-BF3D-880EBC069EEE}" type="sibTrans" cxnId="{A3CF9F27-DEFE-4052-8567-51376F1F4DDF}">
      <dgm:prSet/>
      <dgm:spPr/>
      <dgm:t>
        <a:bodyPr/>
        <a:lstStyle/>
        <a:p>
          <a:endParaRPr lang="es-CO"/>
        </a:p>
      </dgm:t>
    </dgm:pt>
    <dgm:pt modelId="{B6177DEB-7282-4F3A-8ED6-BF8883DB47B6}">
      <dgm:prSet phldrT="[Texto]"/>
      <dgm:spPr/>
      <dgm:t>
        <a:bodyPr/>
        <a:lstStyle/>
        <a:p>
          <a:r>
            <a:rPr lang="es-CO"/>
            <a:t>Se utilizará método criptográfico HASH MD5  para gestion de las contraseñas del sistema.</a:t>
          </a:r>
        </a:p>
      </dgm:t>
    </dgm:pt>
    <dgm:pt modelId="{43BE27CF-1246-4C87-9FF3-3C0B897E9502}" type="parTrans" cxnId="{7B0001EC-20E9-43DB-80BF-F83F2FBA078E}">
      <dgm:prSet/>
      <dgm:spPr/>
      <dgm:t>
        <a:bodyPr/>
        <a:lstStyle/>
        <a:p>
          <a:endParaRPr lang="es-CO"/>
        </a:p>
      </dgm:t>
    </dgm:pt>
    <dgm:pt modelId="{C9FBC526-E57A-4664-8128-C7F233243326}" type="sibTrans" cxnId="{7B0001EC-20E9-43DB-80BF-F83F2FBA078E}">
      <dgm:prSet/>
      <dgm:spPr/>
      <dgm:t>
        <a:bodyPr/>
        <a:lstStyle/>
        <a:p>
          <a:endParaRPr lang="es-CO"/>
        </a:p>
      </dgm:t>
    </dgm:pt>
    <dgm:pt modelId="{6920B632-DD69-4F47-AC52-78A8BCA8C44D}">
      <dgm:prSet phldrT="[Texto]"/>
      <dgm:spPr/>
      <dgm:t>
        <a:bodyPr/>
        <a:lstStyle/>
        <a:p>
          <a:pPr>
            <a:buFont typeface="Symbol" panose="05050102010706020507" pitchFamily="18" charset="2"/>
            <a:buChar char=""/>
          </a:pPr>
          <a:endParaRPr lang="es-CO"/>
        </a:p>
      </dgm:t>
    </dgm:pt>
    <dgm:pt modelId="{8E0E26F2-CE95-4AAD-8014-D4CBD523C7BB}" type="parTrans" cxnId="{3BBABB3F-7B70-4B76-BAB3-765D43CF8760}">
      <dgm:prSet/>
      <dgm:spPr/>
      <dgm:t>
        <a:bodyPr/>
        <a:lstStyle/>
        <a:p>
          <a:endParaRPr lang="es-CO"/>
        </a:p>
      </dgm:t>
    </dgm:pt>
    <dgm:pt modelId="{050D3866-E5CE-4127-AA58-6AAECAB47A27}" type="sibTrans" cxnId="{3BBABB3F-7B70-4B76-BAB3-765D43CF8760}">
      <dgm:prSet/>
      <dgm:spPr/>
      <dgm:t>
        <a:bodyPr/>
        <a:lstStyle/>
        <a:p>
          <a:endParaRPr lang="es-CO"/>
        </a:p>
      </dgm:t>
    </dgm:pt>
    <dgm:pt modelId="{716ADFD4-0B24-449F-936C-CBF21662E788}">
      <dgm:prSet phldrT="[Texto]"/>
      <dgm:spPr/>
      <dgm:t>
        <a:bodyPr/>
        <a:lstStyle/>
        <a:p>
          <a:pPr>
            <a:buFont typeface="Symbol" panose="05050102010706020507" pitchFamily="18" charset="2"/>
            <a:buChar char=""/>
          </a:pPr>
          <a:endParaRPr lang="es-CO"/>
        </a:p>
      </dgm:t>
    </dgm:pt>
    <dgm:pt modelId="{FC7F4886-8CE2-432D-A72C-2962D46C0E75}" type="parTrans" cxnId="{3AD82F20-C389-4774-AFE5-FC7A0FB686D7}">
      <dgm:prSet/>
      <dgm:spPr/>
      <dgm:t>
        <a:bodyPr/>
        <a:lstStyle/>
        <a:p>
          <a:endParaRPr lang="es-CO"/>
        </a:p>
      </dgm:t>
    </dgm:pt>
    <dgm:pt modelId="{D8E66FCD-4356-445A-8EE8-12E91F095895}" type="sibTrans" cxnId="{3AD82F20-C389-4774-AFE5-FC7A0FB686D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1537F556-C8C8-48D4-B453-B06B7F66FCDA}" type="pres">
      <dgm:prSet presAssocID="{1C18E554-D5A8-482D-9E7D-EC981D274C64}" presName="composite" presStyleCnt="0"/>
      <dgm:spPr/>
    </dgm:pt>
    <dgm:pt modelId="{90A464D4-8534-4206-A70B-E94985CB3529}" type="pres">
      <dgm:prSet presAssocID="{1C18E554-D5A8-482D-9E7D-EC981D274C64}" presName="parTx" presStyleLbl="node1" presStyleIdx="0" presStyleCnt="3">
        <dgm:presLayoutVars>
          <dgm:chMax val="0"/>
          <dgm:chPref val="0"/>
          <dgm:bulletEnabled val="1"/>
        </dgm:presLayoutVars>
      </dgm:prSet>
      <dgm:spPr/>
    </dgm:pt>
    <dgm:pt modelId="{B84ECBD3-01AB-4298-9540-8147A29C0434}" type="pres">
      <dgm:prSet presAssocID="{1C18E554-D5A8-482D-9E7D-EC981D274C64}" presName="parSh" presStyleLbl="node1" presStyleIdx="1" presStyleCnt="3"/>
      <dgm:spPr/>
    </dgm:pt>
    <dgm:pt modelId="{8B035357-FFC0-4D2F-A0FB-D9B5ED03A0A4}" type="pres">
      <dgm:prSet presAssocID="{1C18E554-D5A8-482D-9E7D-EC981D274C64}" presName="desTx" presStyleLbl="fgAcc1" presStyleIdx="1" presStyleCnt="3">
        <dgm:presLayoutVars>
          <dgm:bulletEnabled val="1"/>
        </dgm:presLayoutVars>
      </dgm:prSet>
      <dgm:spPr/>
    </dgm:pt>
    <dgm:pt modelId="{E5861474-67AF-4789-A4E1-2A8428EB5959}" type="pres">
      <dgm:prSet presAssocID="{0FB5C16F-53CC-4EF3-B5B2-2D0B182DA56B}" presName="sibTrans" presStyleLbl="sibTrans2D1" presStyleIdx="1" presStyleCnt="2"/>
      <dgm:spPr/>
    </dgm:pt>
    <dgm:pt modelId="{9EED3AD4-17FA-4F67-8B16-BA9E90D868BF}" type="pres">
      <dgm:prSet presAssocID="{0FB5C16F-53CC-4EF3-B5B2-2D0B182DA56B}" presName="connTx" presStyleLbl="sibTrans2D1" presStyleIdx="1"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1" presStyleCnt="3">
        <dgm:presLayoutVars>
          <dgm:chMax val="0"/>
          <dgm:chPref val="0"/>
          <dgm:bulletEnabled val="1"/>
        </dgm:presLayoutVars>
      </dgm:prSet>
      <dgm:spPr/>
    </dgm:pt>
    <dgm:pt modelId="{AFD828BF-13EA-4A30-82EF-94D3CE706000}" type="pres">
      <dgm:prSet presAssocID="{47CB07D2-62A9-4DAE-B20E-111C1AC2906F}" presName="parSh" presStyleLbl="node1" presStyleIdx="2" presStyleCnt="3"/>
      <dgm:spPr/>
    </dgm:pt>
    <dgm:pt modelId="{F30D5423-D3DC-4D84-9295-E80A71FDABE7}" type="pres">
      <dgm:prSet presAssocID="{47CB07D2-62A9-4DAE-B20E-111C1AC2906F}" presName="desTx" presStyleLbl="fgAcc1" presStyleIdx="2" presStyleCnt="3">
        <dgm:presLayoutVars>
          <dgm:bulletEnabled val="1"/>
        </dgm:presLayoutVars>
      </dgm:prSet>
      <dgm:spPr/>
    </dgm:pt>
  </dgm:ptLst>
  <dgm:cxnLst>
    <dgm:cxn modelId="{D1F9A000-0FC7-4703-8C72-13ED3CA1EB1D}" type="presOf" srcId="{CACDBAD5-A87C-42A1-AF62-D28AACB5CD52}" destId="{8B035357-FFC0-4D2F-A0FB-D9B5ED03A0A4}" srcOrd="0" destOrd="0" presId="urn:microsoft.com/office/officeart/2005/8/layout/process3"/>
    <dgm:cxn modelId="{03D34202-E365-48E6-B580-E2C0C0849B12}" srcId="{4735F9FC-99D9-4170-AB49-BF68E9128479}" destId="{47CB07D2-62A9-4DAE-B20E-111C1AC2906F}" srcOrd="2" destOrd="0" parTransId="{54BCA7B6-9A8C-4C4E-83DD-2EB427399781}" sibTransId="{25D1661C-1AD6-4939-92D1-E23D7FF4717E}"/>
    <dgm:cxn modelId="{1E5FC00C-59AC-4806-A442-65790FEE87B3}" type="presOf" srcId="{117B5FA2-5DC8-40F9-8C22-C9244D9F0BDE}" destId="{8B035357-FFC0-4D2F-A0FB-D9B5ED03A0A4}" srcOrd="0" destOrd="2" presId="urn:microsoft.com/office/officeart/2005/8/layout/process3"/>
    <dgm:cxn modelId="{7FEEB51E-078F-4F23-9123-34F30806704E}" type="presOf" srcId="{0FB5C16F-53CC-4EF3-B5B2-2D0B182DA56B}" destId="{9EED3AD4-17FA-4F67-8B16-BA9E90D868BF}" srcOrd="1" destOrd="0" presId="urn:microsoft.com/office/officeart/2005/8/layout/process3"/>
    <dgm:cxn modelId="{EA57C71E-3CD8-47D1-B36C-ACD94C4224BB}" type="presOf" srcId="{47CB07D2-62A9-4DAE-B20E-111C1AC2906F}" destId="{A9421D22-F1DD-4954-AC15-ADC82306F39C}" srcOrd="0" destOrd="0" presId="urn:microsoft.com/office/officeart/2005/8/layout/process3"/>
    <dgm:cxn modelId="{3AD82F20-C389-4774-AFE5-FC7A0FB686D7}" srcId="{1C18E554-D5A8-482D-9E7D-EC981D274C64}" destId="{716ADFD4-0B24-449F-936C-CBF21662E788}" srcOrd="4" destOrd="0" parTransId="{FC7F4886-8CE2-432D-A72C-2962D46C0E75}" sibTransId="{D8E66FCD-4356-445A-8EE8-12E91F095895}"/>
    <dgm:cxn modelId="{6F1AB121-9FA8-44FE-8C95-256E9DE268A0}" type="presOf" srcId="{A3B8EDC3-CC93-4BFD-ADB3-89F61AA508D2}" destId="{F30D5423-D3DC-4D84-9295-E80A71FDABE7}" srcOrd="0" destOrd="1" presId="urn:microsoft.com/office/officeart/2005/8/layout/process3"/>
    <dgm:cxn modelId="{A3CF9F27-DEFE-4052-8567-51376F1F4DDF}" srcId="{1C18E554-D5A8-482D-9E7D-EC981D274C64}" destId="{117B5FA2-5DC8-40F9-8C22-C9244D9F0BDE}" srcOrd="2" destOrd="0" parTransId="{ADB4FAF4-D837-4D6D-98D4-280339D096EB}" sibTransId="{4E5C881B-30A1-4FE0-BF3D-880EBC069EEE}"/>
    <dgm:cxn modelId="{E380F831-3FCA-4088-B5CB-B9E690039055}" type="presOf" srcId="{F2DB028E-ED48-4F86-9D43-038F5A4A6891}" destId="{A6EE5A44-391F-413F-9C9E-930C6BBBC9AB}" srcOrd="1" destOrd="0" presId="urn:microsoft.com/office/officeart/2005/8/layout/process3"/>
    <dgm:cxn modelId="{7B192332-04C9-40B0-BB49-53BF23D0D8BD}" srcId="{4735F9FC-99D9-4170-AB49-BF68E9128479}" destId="{1C18E554-D5A8-482D-9E7D-EC981D274C64}" srcOrd="1" destOrd="0" parTransId="{BD385690-66B4-44BB-8362-EE614AF25CC2}" sibTransId="{0FB5C16F-53CC-4EF3-B5B2-2D0B182DA56B}"/>
    <dgm:cxn modelId="{3B2C8136-2B5B-4D3F-8DD2-1B9494692107}" type="presOf" srcId="{C413A008-63BC-46D6-A1C3-08542B90C424}" destId="{8B035357-FFC0-4D2F-A0FB-D9B5ED03A0A4}" srcOrd="0" destOrd="1" presId="urn:microsoft.com/office/officeart/2005/8/layout/process3"/>
    <dgm:cxn modelId="{3BBABB3F-7B70-4B76-BAB3-765D43CF8760}" srcId="{1C18E554-D5A8-482D-9E7D-EC981D274C64}" destId="{6920B632-DD69-4F47-AC52-78A8BCA8C44D}" srcOrd="3" destOrd="0" parTransId="{8E0E26F2-CE95-4AAD-8014-D4CBD523C7BB}" sibTransId="{050D3866-E5CE-4127-AA58-6AAECAB47A27}"/>
    <dgm:cxn modelId="{995B2549-2AD9-4D8D-92AC-7911F2B42091}" type="presOf" srcId="{563ED568-3905-4152-94A7-F24E62332A7E}" destId="{AE44CE3B-B5A6-433D-BDC1-30435E6648AC}" srcOrd="0" destOrd="0" presId="urn:microsoft.com/office/officeart/2005/8/layout/process3"/>
    <dgm:cxn modelId="{43DA5469-6DFE-4B14-AC39-AD728F4E3CC0}" type="presOf" srcId="{1C18E554-D5A8-482D-9E7D-EC981D274C64}" destId="{90A464D4-8534-4206-A70B-E94985CB3529}" srcOrd="0" destOrd="0" presId="urn:microsoft.com/office/officeart/2005/8/layout/process3"/>
    <dgm:cxn modelId="{309D9E55-2A8F-4A95-9E04-4485654AA68D}" type="presOf" srcId="{1C18E554-D5A8-482D-9E7D-EC981D274C64}" destId="{B84ECBD3-01AB-4298-9540-8147A29C0434}" srcOrd="1"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FA812F82-E183-45BF-8184-873C955A9472}" type="presOf" srcId="{B6177DEB-7282-4F3A-8ED6-BF8883DB47B6}" destId="{8B035357-FFC0-4D2F-A0FB-D9B5ED03A0A4}" srcOrd="0" destOrd="5" presId="urn:microsoft.com/office/officeart/2005/8/layout/process3"/>
    <dgm:cxn modelId="{B5125296-8803-4E73-BB12-A8181B89ED7E}" type="presOf" srcId="{0FB5C16F-53CC-4EF3-B5B2-2D0B182DA56B}" destId="{E5861474-67AF-4789-A4E1-2A8428EB5959}" srcOrd="0" destOrd="0" presId="urn:microsoft.com/office/officeart/2005/8/layout/process3"/>
    <dgm:cxn modelId="{12A3119C-628B-4C8F-BF47-B00DFBDA507E}" type="presOf" srcId="{F2DB028E-ED48-4F86-9D43-038F5A4A6891}" destId="{FAC9D217-058C-40C9-B679-A7212B266034}" srcOrd="0" destOrd="0" presId="urn:microsoft.com/office/officeart/2005/8/layout/process3"/>
    <dgm:cxn modelId="{7EF9F5AF-ECC4-4E2A-B7E9-D4E92B3420F1}" type="presOf" srcId="{41995401-AF5A-40EF-B9E3-078A1B73A7D5}" destId="{F30D5423-D3DC-4D84-9295-E80A71FDABE7}" srcOrd="0"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F2F921B1-187D-4255-BE68-395E7A365DD1}" type="presOf" srcId="{716ADFD4-0B24-449F-936C-CBF21662E788}" destId="{8B035357-FFC0-4D2F-A0FB-D9B5ED03A0A4}" srcOrd="0" destOrd="4" presId="urn:microsoft.com/office/officeart/2005/8/layout/process3"/>
    <dgm:cxn modelId="{834064B3-05BF-48A3-9385-5E6F65F386C2}" srcId="{1C18E554-D5A8-482D-9E7D-EC981D274C64}" destId="{CACDBAD5-A87C-42A1-AF62-D28AACB5CD52}" srcOrd="0" destOrd="0" parTransId="{CDDDEF38-4981-4D79-B210-0B3EF46503BA}" sibTransId="{90F5FA99-CB99-484D-AB7D-41E1BE871CC2}"/>
    <dgm:cxn modelId="{778CE1BA-E07D-42C6-B98C-39CFAC915532}" type="presOf" srcId="{47CB07D2-62A9-4DAE-B20E-111C1AC2906F}" destId="{AFD828BF-13EA-4A30-82EF-94D3CE706000}" srcOrd="1" destOrd="0" presId="urn:microsoft.com/office/officeart/2005/8/layout/process3"/>
    <dgm:cxn modelId="{FB6CFAC2-1E27-43CA-A4B2-0511E9D7A3A7}" type="presOf" srcId="{6920B632-DD69-4F47-AC52-78A8BCA8C44D}" destId="{8B035357-FFC0-4D2F-A0FB-D9B5ED03A0A4}" srcOrd="0" destOrd="3" presId="urn:microsoft.com/office/officeart/2005/8/layout/process3"/>
    <dgm:cxn modelId="{528B69CA-53AA-4A33-9809-0240025AA576}" type="presOf" srcId="{563ED568-3905-4152-94A7-F24E62332A7E}" destId="{2D6A3E78-4C09-4038-9CB1-C474EA29B483}" srcOrd="1" destOrd="0" presId="urn:microsoft.com/office/officeart/2005/8/layout/process3"/>
    <dgm:cxn modelId="{ACAD85CB-E403-4E29-8EF4-91580FFF2E08}" srcId="{1C18E554-D5A8-482D-9E7D-EC981D274C64}" destId="{C413A008-63BC-46D6-A1C3-08542B90C424}" srcOrd="1" destOrd="0" parTransId="{0B0B64BF-375D-40D9-9330-365ECF80DCB5}" sibTransId="{04C184EC-2680-4B7D-8373-B2F1A61535F8}"/>
    <dgm:cxn modelId="{5FC4E2CE-D6E5-4CC9-93E7-5813085F7814}" srcId="{47CB07D2-62A9-4DAE-B20E-111C1AC2906F}" destId="{41995401-AF5A-40EF-B9E3-078A1B73A7D5}" srcOrd="0" destOrd="0" parTransId="{B05BC6A8-A8FC-41BB-84FA-1BD62206D537}" sibTransId="{9DE865F3-58DF-48F8-A885-C9CFC7612C91}"/>
    <dgm:cxn modelId="{2853B0DE-6ABD-4381-8BB2-59DDB2D41EC2}" type="presOf" srcId="{2FB43CC7-A3F1-4165-9BEC-42D4C18452C5}" destId="{3605D73C-7E3E-4818-B6BE-775942DAFC6D}" srcOrd="0" destOrd="0" presId="urn:microsoft.com/office/officeart/2005/8/layout/process3"/>
    <dgm:cxn modelId="{CD21ACE2-8FAB-4B53-AF42-609F49521C64}" type="presOf" srcId="{A20471B0-294A-4BAF-8356-F21DD27A8523}" destId="{F30D5423-D3DC-4D84-9295-E80A71FDABE7}" srcOrd="0" destOrd="2"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7B0001EC-20E9-43DB-80BF-F83F2FBA078E}" srcId="{1C18E554-D5A8-482D-9E7D-EC981D274C64}" destId="{B6177DEB-7282-4F3A-8ED6-BF8883DB47B6}" srcOrd="5" destOrd="0" parTransId="{43BE27CF-1246-4C87-9FF3-3C0B897E9502}" sibTransId="{C9FBC526-E57A-4664-8128-C7F233243326}"/>
    <dgm:cxn modelId="{C370E8F5-D56A-410C-9ECA-20FE223938CB}"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9B530B0-5FE4-46D8-808C-D7EA5C54DC46}" type="presParOf" srcId="{71330616-7E8A-4D92-AB6F-1FB7488A3B15}" destId="{863EC9FF-13AE-4727-B922-981EE1B3005C}" srcOrd="0" destOrd="0" presId="urn:microsoft.com/office/officeart/2005/8/layout/process3"/>
    <dgm:cxn modelId="{E81CFE5B-B60B-4795-9D91-0B0C42D68A0C}" type="presParOf" srcId="{863EC9FF-13AE-4727-B922-981EE1B3005C}" destId="{FAC9D217-058C-40C9-B679-A7212B266034}" srcOrd="0" destOrd="0" presId="urn:microsoft.com/office/officeart/2005/8/layout/process3"/>
    <dgm:cxn modelId="{CFF9F553-3CB7-4909-9EC1-E1A70F67C789}" type="presParOf" srcId="{863EC9FF-13AE-4727-B922-981EE1B3005C}" destId="{A6EE5A44-391F-413F-9C9E-930C6BBBC9AB}" srcOrd="1" destOrd="0" presId="urn:microsoft.com/office/officeart/2005/8/layout/process3"/>
    <dgm:cxn modelId="{5AE6FEF2-D4A5-447A-BED1-19D87B910D69}" type="presParOf" srcId="{863EC9FF-13AE-4727-B922-981EE1B3005C}" destId="{3605D73C-7E3E-4818-B6BE-775942DAFC6D}" srcOrd="2" destOrd="0" presId="urn:microsoft.com/office/officeart/2005/8/layout/process3"/>
    <dgm:cxn modelId="{A0626444-DE11-4078-9289-241006D05FB3}" type="presParOf" srcId="{71330616-7E8A-4D92-AB6F-1FB7488A3B15}" destId="{AE44CE3B-B5A6-433D-BDC1-30435E6648AC}" srcOrd="1" destOrd="0" presId="urn:microsoft.com/office/officeart/2005/8/layout/process3"/>
    <dgm:cxn modelId="{4808A5C4-C8DF-4741-886C-D034555A9CED}" type="presParOf" srcId="{AE44CE3B-B5A6-433D-BDC1-30435E6648AC}" destId="{2D6A3E78-4C09-4038-9CB1-C474EA29B483}" srcOrd="0" destOrd="0" presId="urn:microsoft.com/office/officeart/2005/8/layout/process3"/>
    <dgm:cxn modelId="{E1A559AE-264E-49E7-9BD5-BEE4BC18B79D}" type="presParOf" srcId="{71330616-7E8A-4D92-AB6F-1FB7488A3B15}" destId="{1537F556-C8C8-48D4-B453-B06B7F66FCDA}" srcOrd="2" destOrd="0" presId="urn:microsoft.com/office/officeart/2005/8/layout/process3"/>
    <dgm:cxn modelId="{80F6ED19-B121-4C27-80B0-C4359D6246FE}" type="presParOf" srcId="{1537F556-C8C8-48D4-B453-B06B7F66FCDA}" destId="{90A464D4-8534-4206-A70B-E94985CB3529}" srcOrd="0" destOrd="0" presId="urn:microsoft.com/office/officeart/2005/8/layout/process3"/>
    <dgm:cxn modelId="{6664B1D0-4430-47A4-B7D3-B5C56A94D6AD}" type="presParOf" srcId="{1537F556-C8C8-48D4-B453-B06B7F66FCDA}" destId="{B84ECBD3-01AB-4298-9540-8147A29C0434}" srcOrd="1" destOrd="0" presId="urn:microsoft.com/office/officeart/2005/8/layout/process3"/>
    <dgm:cxn modelId="{210C019F-30E1-4262-99A6-AC2C181B2949}" type="presParOf" srcId="{1537F556-C8C8-48D4-B453-B06B7F66FCDA}" destId="{8B035357-FFC0-4D2F-A0FB-D9B5ED03A0A4}" srcOrd="2" destOrd="0" presId="urn:microsoft.com/office/officeart/2005/8/layout/process3"/>
    <dgm:cxn modelId="{D592E76E-A480-45BE-883E-0B0705A553E7}" type="presParOf" srcId="{71330616-7E8A-4D92-AB6F-1FB7488A3B15}" destId="{E5861474-67AF-4789-A4E1-2A8428EB5959}" srcOrd="3" destOrd="0" presId="urn:microsoft.com/office/officeart/2005/8/layout/process3"/>
    <dgm:cxn modelId="{47F39C5C-BB36-4E61-88CF-A3210F44ACD7}" type="presParOf" srcId="{E5861474-67AF-4789-A4E1-2A8428EB5959}" destId="{9EED3AD4-17FA-4F67-8B16-BA9E90D868BF}" srcOrd="0" destOrd="0" presId="urn:microsoft.com/office/officeart/2005/8/layout/process3"/>
    <dgm:cxn modelId="{7BBAB304-CF3C-4F7E-958F-22607B33801E}" type="presParOf" srcId="{71330616-7E8A-4D92-AB6F-1FB7488A3B15}" destId="{0B106819-9380-48CD-AEB4-4F5CE95A5AEE}" srcOrd="4" destOrd="0" presId="urn:microsoft.com/office/officeart/2005/8/layout/process3"/>
    <dgm:cxn modelId="{C3495CA3-940B-49BC-80C0-5DAE304F8D98}" type="presParOf" srcId="{0B106819-9380-48CD-AEB4-4F5CE95A5AEE}" destId="{A9421D22-F1DD-4954-AC15-ADC82306F39C}" srcOrd="0" destOrd="0" presId="urn:microsoft.com/office/officeart/2005/8/layout/process3"/>
    <dgm:cxn modelId="{ED094677-E695-4076-A822-24FABB36DB17}" type="presParOf" srcId="{0B106819-9380-48CD-AEB4-4F5CE95A5AEE}" destId="{AFD828BF-13EA-4A30-82EF-94D3CE706000}" srcOrd="1" destOrd="0" presId="urn:microsoft.com/office/officeart/2005/8/layout/process3"/>
    <dgm:cxn modelId="{E59BDF06-92CA-4597-B332-455D28E8C382}"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FEA2B537-9D37-40E1-93D8-160683334E06}" type="presOf" srcId="{4735F9FC-99D9-4170-AB49-BF68E9128479}" destId="{71330616-7E8A-4D92-AB6F-1FB7488A3B15}" srcOrd="0" destOrd="0" presId="urn:microsoft.com/office/officeart/2005/8/layout/process3"/>
    <dgm:cxn modelId="{EEE81875-423C-4E67-8262-478C9D34F996}" type="presOf" srcId="{563ED568-3905-4152-94A7-F24E62332A7E}" destId="{AE44CE3B-B5A6-433D-BDC1-30435E6648AC}" srcOrd="0" destOrd="0" presId="urn:microsoft.com/office/officeart/2005/8/layout/process3"/>
    <dgm:cxn modelId="{447ED77B-4B7B-44DD-BFBA-A288F843ECC5}" type="presOf" srcId="{F2DB028E-ED48-4F86-9D43-038F5A4A6891}" destId="{FAC9D217-058C-40C9-B679-A7212B266034}" srcOrd="0" destOrd="0" presId="urn:microsoft.com/office/officeart/2005/8/layout/process3"/>
    <dgm:cxn modelId="{10FFE191-4F79-4717-8E94-E1B26B62D539}" type="presOf" srcId="{47CB07D2-62A9-4DAE-B20E-111C1AC2906F}" destId="{09735D09-130F-4010-90A0-AFCD88DF0461}"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B36905C6-6EC7-4662-B187-FBE240BC9A36}" type="presOf" srcId="{1838D0D2-69A1-4CA3-81FE-6BDCD01755ED}" destId="{CA4994A4-1878-43CD-8D19-54EAF5E3E38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BC03CCA-3F58-4D3F-93BB-F8C23A1612F1}" type="presOf" srcId="{F2DB028E-ED48-4F86-9D43-038F5A4A6891}" destId="{A6EE5A44-391F-413F-9C9E-930C6BBBC9AB}" srcOrd="1" destOrd="0" presId="urn:microsoft.com/office/officeart/2005/8/layout/process3"/>
    <dgm:cxn modelId="{FCEC18D4-C3E8-47AC-87AD-612C7751A1DF}" type="presOf" srcId="{1838D0D2-69A1-4CA3-81FE-6BDCD01755ED}" destId="{DC157997-0F02-40F7-BC77-EFFFE585612D}" srcOrd="1" destOrd="0" presId="urn:microsoft.com/office/officeart/2005/8/layout/process3"/>
    <dgm:cxn modelId="{4273B4E8-EFD7-4A74-B312-ED3435FBB187}" type="presOf" srcId="{563ED568-3905-4152-94A7-F24E62332A7E}" destId="{2D6A3E78-4C09-4038-9CB1-C474EA29B483}" srcOrd="1" destOrd="0" presId="urn:microsoft.com/office/officeart/2005/8/layout/process3"/>
    <dgm:cxn modelId="{4F1651EE-6CCE-4253-AFA4-399F21D01B40}"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CE99C5-4EB0-44DA-B165-F030D2AD248C}" type="presParOf" srcId="{71330616-7E8A-4D92-AB6F-1FB7488A3B15}" destId="{863EC9FF-13AE-4727-B922-981EE1B3005C}" srcOrd="0" destOrd="0" presId="urn:microsoft.com/office/officeart/2005/8/layout/process3"/>
    <dgm:cxn modelId="{8A430CA1-F1E4-485B-A525-C395DC66B08D}" type="presParOf" srcId="{863EC9FF-13AE-4727-B922-981EE1B3005C}" destId="{FAC9D217-058C-40C9-B679-A7212B266034}" srcOrd="0" destOrd="0" presId="urn:microsoft.com/office/officeart/2005/8/layout/process3"/>
    <dgm:cxn modelId="{597F5DCD-5657-40BD-B43B-E150A296FE79}" type="presParOf" srcId="{863EC9FF-13AE-4727-B922-981EE1B3005C}" destId="{A6EE5A44-391F-413F-9C9E-930C6BBBC9AB}" srcOrd="1" destOrd="0" presId="urn:microsoft.com/office/officeart/2005/8/layout/process3"/>
    <dgm:cxn modelId="{231E7CB8-0F77-4F1C-A27C-E056E3506FF2}" type="presParOf" srcId="{863EC9FF-13AE-4727-B922-981EE1B3005C}" destId="{3605D73C-7E3E-4818-B6BE-775942DAFC6D}" srcOrd="2" destOrd="0" presId="urn:microsoft.com/office/officeart/2005/8/layout/process3"/>
    <dgm:cxn modelId="{D5E150A2-BF1E-42D2-9929-89ECAA94752F}" type="presParOf" srcId="{71330616-7E8A-4D92-AB6F-1FB7488A3B15}" destId="{AE44CE3B-B5A6-433D-BDC1-30435E6648AC}" srcOrd="1" destOrd="0" presId="urn:microsoft.com/office/officeart/2005/8/layout/process3"/>
    <dgm:cxn modelId="{52ECE618-1128-4B7D-89C2-8EF9BA581E53}" type="presParOf" srcId="{AE44CE3B-B5A6-433D-BDC1-30435E6648AC}" destId="{2D6A3E78-4C09-4038-9CB1-C474EA29B483}" srcOrd="0" destOrd="0" presId="urn:microsoft.com/office/officeart/2005/8/layout/process3"/>
    <dgm:cxn modelId="{AE890F5E-94D5-4F78-B0AF-77EFB5CD42E1}" type="presParOf" srcId="{71330616-7E8A-4D92-AB6F-1FB7488A3B15}" destId="{CC6A68EE-0994-49FC-8B21-731D3B43553B}" srcOrd="2" destOrd="0" presId="urn:microsoft.com/office/officeart/2005/8/layout/process3"/>
    <dgm:cxn modelId="{2EF2484E-8D7C-4559-8D4D-759E94233640}" type="presParOf" srcId="{CC6A68EE-0994-49FC-8B21-731D3B43553B}" destId="{CA4994A4-1878-43CD-8D19-54EAF5E3E384}" srcOrd="0" destOrd="0" presId="urn:microsoft.com/office/officeart/2005/8/layout/process3"/>
    <dgm:cxn modelId="{E64E87CC-D71E-4167-868C-2DF440665366}" type="presParOf" srcId="{CC6A68EE-0994-49FC-8B21-731D3B43553B}" destId="{DC157997-0F02-40F7-BC77-EFFFE585612D}" srcOrd="1" destOrd="0" presId="urn:microsoft.com/office/officeart/2005/8/layout/process3"/>
    <dgm:cxn modelId="{59929C22-D076-4CEC-A670-77A0AADA5348}"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conexionSegura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la conexion en el front sera HTTPS usando certificados SSL para establecer una interfaz segura, proporcionando confianza.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B6ECF26-9052-4A26-814D-D0DF618319F4}" type="presOf" srcId="{4735F9FC-99D9-4170-AB49-BF68E9128479}" destId="{71330616-7E8A-4D92-AB6F-1FB7488A3B15}" srcOrd="0" destOrd="0" presId="urn:microsoft.com/office/officeart/2005/8/layout/process3"/>
    <dgm:cxn modelId="{C34A405B-D16F-4079-8D01-5E10698E2955}" type="presOf" srcId="{BC7FAE0F-43F4-49B4-8352-202EA69B31F1}" destId="{3605D73C-7E3E-4818-B6BE-775942DAFC6D}" srcOrd="0" destOrd="0" presId="urn:microsoft.com/office/officeart/2005/8/layout/process3"/>
    <dgm:cxn modelId="{D5FDD167-BF0D-4E33-BDBA-5AF81E129EC3}"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D0597F6-A597-4637-9112-41216B49DF46}"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6ED077D8-E117-4851-AFF8-71DF03B78543}" type="presParOf" srcId="{71330616-7E8A-4D92-AB6F-1FB7488A3B15}" destId="{863EC9FF-13AE-4727-B922-981EE1B3005C}" srcOrd="0" destOrd="0" presId="urn:microsoft.com/office/officeart/2005/8/layout/process3"/>
    <dgm:cxn modelId="{BAD8C2F4-B64E-4127-BC7A-C5421AE7D899}" type="presParOf" srcId="{863EC9FF-13AE-4727-B922-981EE1B3005C}" destId="{FAC9D217-058C-40C9-B679-A7212B266034}" srcOrd="0" destOrd="0" presId="urn:microsoft.com/office/officeart/2005/8/layout/process3"/>
    <dgm:cxn modelId="{9E0B2679-7D6E-4B86-B0A4-9550315DA3F2}" type="presParOf" srcId="{863EC9FF-13AE-4727-B922-981EE1B3005C}" destId="{A6EE5A44-391F-413F-9C9E-930C6BBBC9AB}" srcOrd="1" destOrd="0" presId="urn:microsoft.com/office/officeart/2005/8/layout/process3"/>
    <dgm:cxn modelId="{A405EA3E-96C1-4703-832E-ABD8C12B8790}"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4AD4A137-F52E-4C20-8900-1A11D573C526}" type="presOf" srcId="{4735F9FC-99D9-4170-AB49-BF68E9128479}" destId="{71330616-7E8A-4D92-AB6F-1FB7488A3B15}" srcOrd="0" destOrd="0" presId="urn:microsoft.com/office/officeart/2005/8/layout/process3"/>
    <dgm:cxn modelId="{CBBD158B-3EF7-428A-A37E-C47AABFDC440}" type="presOf" srcId="{BC7FAE0F-43F4-49B4-8352-202EA69B31F1}" destId="{3605D73C-7E3E-4818-B6BE-775942DAFC6D}"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E69A67D1-50E0-444A-8F88-DE18C9E37AF4}" type="presOf" srcId="{F2DB028E-ED48-4F86-9D43-038F5A4A6891}" destId="{A6EE5A44-391F-413F-9C9E-930C6BBBC9AB}" srcOrd="1" destOrd="0" presId="urn:microsoft.com/office/officeart/2005/8/layout/process3"/>
    <dgm:cxn modelId="{930C9AF2-D795-4657-A2C8-CCA52A27784D}"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7A0EC815-51C0-4479-A51C-B2395C37C07B}" type="presParOf" srcId="{71330616-7E8A-4D92-AB6F-1FB7488A3B15}" destId="{863EC9FF-13AE-4727-B922-981EE1B3005C}" srcOrd="0" destOrd="0" presId="urn:microsoft.com/office/officeart/2005/8/layout/process3"/>
    <dgm:cxn modelId="{8C8BA3E8-82AD-455F-90B8-FBEC1680337C}" type="presParOf" srcId="{863EC9FF-13AE-4727-B922-981EE1B3005C}" destId="{FAC9D217-058C-40C9-B679-A7212B266034}" srcOrd="0" destOrd="0" presId="urn:microsoft.com/office/officeart/2005/8/layout/process3"/>
    <dgm:cxn modelId="{530D69FB-5ED7-4951-A884-9C15A1EB40C7}" type="presParOf" srcId="{863EC9FF-13AE-4727-B922-981EE1B3005C}" destId="{A6EE5A44-391F-413F-9C9E-930C6BBBC9AB}" srcOrd="1" destOrd="0" presId="urn:microsoft.com/office/officeart/2005/8/layout/process3"/>
    <dgm:cxn modelId="{A2FAA868-09CA-4572-B5B5-5C7AAD59708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319B8531-1427-45CF-9D67-ABEF01800B6B}" type="presOf" srcId="{BC7FAE0F-43F4-49B4-8352-202EA69B31F1}" destId="{3605D73C-7E3E-4818-B6BE-775942DAFC6D}" srcOrd="0" destOrd="0" presId="urn:microsoft.com/office/officeart/2005/8/layout/process3"/>
    <dgm:cxn modelId="{A49B8D3D-B237-43F5-9561-55BB9AF55935}" type="presOf" srcId="{4735F9FC-99D9-4170-AB49-BF68E9128479}" destId="{71330616-7E8A-4D92-AB6F-1FB7488A3B15}" srcOrd="0" destOrd="0" presId="urn:microsoft.com/office/officeart/2005/8/layout/process3"/>
    <dgm:cxn modelId="{3B91B66E-6F4F-4837-BBE5-0D171AEB735A}" type="presOf" srcId="{F2DB028E-ED48-4F86-9D43-038F5A4A6891}" destId="{FAC9D217-058C-40C9-B679-A7212B266034}" srcOrd="0" destOrd="0" presId="urn:microsoft.com/office/officeart/2005/8/layout/process3"/>
    <dgm:cxn modelId="{DDEC2654-069E-4871-8BFD-20897D8D0876}" type="presOf" srcId="{563ED568-3905-4152-94A7-F24E62332A7E}" destId="{AE44CE3B-B5A6-433D-BDC1-30435E6648AC}" srcOrd="0" destOrd="0" presId="urn:microsoft.com/office/officeart/2005/8/layout/process3"/>
    <dgm:cxn modelId="{0FF09F84-F6B6-4D9C-9F71-F2773B8FFB90}" type="presOf" srcId="{47CB07D2-62A9-4DAE-B20E-111C1AC2906F}" destId="{AFD828BF-13EA-4A30-82EF-94D3CE706000}" srcOrd="1" destOrd="0" presId="urn:microsoft.com/office/officeart/2005/8/layout/process3"/>
    <dgm:cxn modelId="{1CF4B499-CCE9-40BA-8221-3B9DA20C0AC8}" type="presOf" srcId="{F2DB028E-ED48-4F86-9D43-038F5A4A6891}" destId="{A6EE5A44-391F-413F-9C9E-930C6BBBC9AB}" srcOrd="1" destOrd="0" presId="urn:microsoft.com/office/officeart/2005/8/layout/process3"/>
    <dgm:cxn modelId="{1933A59B-A08D-4ED1-BD14-667AD1656F7D}" type="presOf" srcId="{47CB07D2-62A9-4DAE-B20E-111C1AC2906F}" destId="{A9421D22-F1DD-4954-AC15-ADC82306F39C}" srcOrd="0" destOrd="0" presId="urn:microsoft.com/office/officeart/2005/8/layout/process3"/>
    <dgm:cxn modelId="{57F508B3-EB94-4FF0-B337-244864247900}" type="presOf" srcId="{03D9006B-76F6-420F-8CBA-63AACBE0F4F4}" destId="{F30D5423-D3DC-4D84-9295-E80A71FDABE7}"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2366DED-E286-40E6-8666-A95618BA5308}"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FADC4E3-9975-4D49-9BDF-4A90B4208280}" type="presParOf" srcId="{71330616-7E8A-4D92-AB6F-1FB7488A3B15}" destId="{863EC9FF-13AE-4727-B922-981EE1B3005C}" srcOrd="0" destOrd="0" presId="urn:microsoft.com/office/officeart/2005/8/layout/process3"/>
    <dgm:cxn modelId="{0C8B7E3B-B2F5-4DCA-B044-FBC74EDF1B74}" type="presParOf" srcId="{863EC9FF-13AE-4727-B922-981EE1B3005C}" destId="{FAC9D217-058C-40C9-B679-A7212B266034}" srcOrd="0" destOrd="0" presId="urn:microsoft.com/office/officeart/2005/8/layout/process3"/>
    <dgm:cxn modelId="{11F198D4-F0DE-494C-8D9D-A32350F28D70}" type="presParOf" srcId="{863EC9FF-13AE-4727-B922-981EE1B3005C}" destId="{A6EE5A44-391F-413F-9C9E-930C6BBBC9AB}" srcOrd="1" destOrd="0" presId="urn:microsoft.com/office/officeart/2005/8/layout/process3"/>
    <dgm:cxn modelId="{457E6F66-3319-46C9-835B-E1A23A00EA75}" type="presParOf" srcId="{863EC9FF-13AE-4727-B922-981EE1B3005C}" destId="{3605D73C-7E3E-4818-B6BE-775942DAFC6D}" srcOrd="2" destOrd="0" presId="urn:microsoft.com/office/officeart/2005/8/layout/process3"/>
    <dgm:cxn modelId="{C8A6D7DC-DB6E-4730-8494-707003434A97}" type="presParOf" srcId="{71330616-7E8A-4D92-AB6F-1FB7488A3B15}" destId="{AE44CE3B-B5A6-433D-BDC1-30435E6648AC}" srcOrd="1" destOrd="0" presId="urn:microsoft.com/office/officeart/2005/8/layout/process3"/>
    <dgm:cxn modelId="{4FF24758-C437-4DE9-A654-F02675A69BC9}" type="presParOf" srcId="{AE44CE3B-B5A6-433D-BDC1-30435E6648AC}" destId="{2D6A3E78-4C09-4038-9CB1-C474EA29B483}" srcOrd="0" destOrd="0" presId="urn:microsoft.com/office/officeart/2005/8/layout/process3"/>
    <dgm:cxn modelId="{D79307DD-43F1-43E1-9E75-96541A09066B}" type="presParOf" srcId="{71330616-7E8A-4D92-AB6F-1FB7488A3B15}" destId="{0B106819-9380-48CD-AEB4-4F5CE95A5AEE}" srcOrd="2" destOrd="0" presId="urn:microsoft.com/office/officeart/2005/8/layout/process3"/>
    <dgm:cxn modelId="{8709D10B-39A9-4E3A-B64D-DBA9EABC9D9C}" type="presParOf" srcId="{0B106819-9380-48CD-AEB4-4F5CE95A5AEE}" destId="{A9421D22-F1DD-4954-AC15-ADC82306F39C}" srcOrd="0" destOrd="0" presId="urn:microsoft.com/office/officeart/2005/8/layout/process3"/>
    <dgm:cxn modelId="{D1940808-A23B-4681-91E5-E3CE32CFE2D3}" type="presParOf" srcId="{0B106819-9380-48CD-AEB4-4F5CE95A5AEE}" destId="{AFD828BF-13EA-4A30-82EF-94D3CE706000}" srcOrd="1" destOrd="0" presId="urn:microsoft.com/office/officeart/2005/8/layout/process3"/>
    <dgm:cxn modelId="{6498BC33-C8A2-43C9-907D-ED3DAB2A044A}"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065BF617-B655-4751-8183-B3BEC28B1462}" type="presOf" srcId="{F2DB028E-ED48-4F86-9D43-038F5A4A6891}" destId="{FAC9D217-058C-40C9-B679-A7212B266034}" srcOrd="0" destOrd="0" presId="urn:microsoft.com/office/officeart/2005/8/layout/process3"/>
    <dgm:cxn modelId="{5CB36C1C-C890-49D0-8746-0C0D420832D2}" type="presOf" srcId="{563ED568-3905-4152-94A7-F24E62332A7E}" destId="{AE44CE3B-B5A6-433D-BDC1-30435E6648AC}" srcOrd="0" destOrd="0" presId="urn:microsoft.com/office/officeart/2005/8/layout/process3"/>
    <dgm:cxn modelId="{94819A1F-AD9E-4821-BE20-02E80501E292}" type="presOf" srcId="{563ED568-3905-4152-94A7-F24E62332A7E}" destId="{2D6A3E78-4C09-4038-9CB1-C474EA29B483}" srcOrd="1"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D45D4D36-5E45-469E-8506-F6B60FBD3761}" type="presOf" srcId="{47CB07D2-62A9-4DAE-B20E-111C1AC2906F}" destId="{A9421D22-F1DD-4954-AC15-ADC82306F39C}" srcOrd="0" destOrd="0" presId="urn:microsoft.com/office/officeart/2005/8/layout/process3"/>
    <dgm:cxn modelId="{5EA11346-3F5B-4AF4-8AF0-306725DFBF10}" type="presOf" srcId="{4735F9FC-99D9-4170-AB49-BF68E9128479}" destId="{71330616-7E8A-4D92-AB6F-1FB7488A3B15}" srcOrd="0" destOrd="0" presId="urn:microsoft.com/office/officeart/2005/8/layout/process3"/>
    <dgm:cxn modelId="{1146666D-EE4F-4801-9D7B-F6F3D959E36E}" type="presOf" srcId="{03D9006B-76F6-420F-8CBA-63AACBE0F4F4}" destId="{F30D5423-D3DC-4D84-9295-E80A71FDABE7}" srcOrd="0" destOrd="0" presId="urn:microsoft.com/office/officeart/2005/8/layout/process3"/>
    <dgm:cxn modelId="{93EB4750-0834-41A7-B096-A338356C2B82}" type="presOf" srcId="{B10E141E-BF53-4852-BDDE-67832DA3430A}" destId="{F30D5423-D3DC-4D84-9295-E80A71FDABE7}" srcOrd="0" destOrd="1" presId="urn:microsoft.com/office/officeart/2005/8/layout/process3"/>
    <dgm:cxn modelId="{2A227A87-A67C-4B61-A810-494DB8CD53D6}" type="presOf" srcId="{BC7FAE0F-43F4-49B4-8352-202EA69B31F1}" destId="{3605D73C-7E3E-4818-B6BE-775942DAFC6D}" srcOrd="0" destOrd="0" presId="urn:microsoft.com/office/officeart/2005/8/layout/process3"/>
    <dgm:cxn modelId="{E4E55596-EB4B-408D-A280-04BCADAAD7F9}" type="presOf" srcId="{F2DB028E-ED48-4F86-9D43-038F5A4A6891}" destId="{A6EE5A44-391F-413F-9C9E-930C6BBBC9AB}" srcOrd="1" destOrd="0" presId="urn:microsoft.com/office/officeart/2005/8/layout/process3"/>
    <dgm:cxn modelId="{1B908CB2-21B0-47A0-9C60-B093DF0B828D}" type="presOf" srcId="{47CB07D2-62A9-4DAE-B20E-111C1AC2906F}" destId="{AFD828BF-13EA-4A30-82EF-94D3CE706000}"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F2495745-ECA0-4839-A2DA-4B5AFD7FD8CA}" type="presParOf" srcId="{71330616-7E8A-4D92-AB6F-1FB7488A3B15}" destId="{863EC9FF-13AE-4727-B922-981EE1B3005C}" srcOrd="0" destOrd="0" presId="urn:microsoft.com/office/officeart/2005/8/layout/process3"/>
    <dgm:cxn modelId="{8742E745-86E7-4CE9-A6C2-7B745EB37A84}" type="presParOf" srcId="{863EC9FF-13AE-4727-B922-981EE1B3005C}" destId="{FAC9D217-058C-40C9-B679-A7212B266034}" srcOrd="0" destOrd="0" presId="urn:microsoft.com/office/officeart/2005/8/layout/process3"/>
    <dgm:cxn modelId="{45482A94-6047-4DF1-8F32-F5DE16F9DDFF}" type="presParOf" srcId="{863EC9FF-13AE-4727-B922-981EE1B3005C}" destId="{A6EE5A44-391F-413F-9C9E-930C6BBBC9AB}" srcOrd="1" destOrd="0" presId="urn:microsoft.com/office/officeart/2005/8/layout/process3"/>
    <dgm:cxn modelId="{95A816A0-D8CE-4113-9D8D-DEE8362E0238}" type="presParOf" srcId="{863EC9FF-13AE-4727-B922-981EE1B3005C}" destId="{3605D73C-7E3E-4818-B6BE-775942DAFC6D}" srcOrd="2" destOrd="0" presId="urn:microsoft.com/office/officeart/2005/8/layout/process3"/>
    <dgm:cxn modelId="{C279DB49-5673-4413-B4BD-FA09112262C2}" type="presParOf" srcId="{71330616-7E8A-4D92-AB6F-1FB7488A3B15}" destId="{AE44CE3B-B5A6-433D-BDC1-30435E6648AC}" srcOrd="1" destOrd="0" presId="urn:microsoft.com/office/officeart/2005/8/layout/process3"/>
    <dgm:cxn modelId="{8A8C1CF7-5523-4554-A5C1-6795A1503CE6}" type="presParOf" srcId="{AE44CE3B-B5A6-433D-BDC1-30435E6648AC}" destId="{2D6A3E78-4C09-4038-9CB1-C474EA29B483}" srcOrd="0" destOrd="0" presId="urn:microsoft.com/office/officeart/2005/8/layout/process3"/>
    <dgm:cxn modelId="{36A3BFB3-343D-40A9-9B3B-02EFA483CC2A}" type="presParOf" srcId="{71330616-7E8A-4D92-AB6F-1FB7488A3B15}" destId="{0B106819-9380-48CD-AEB4-4F5CE95A5AEE}" srcOrd="2" destOrd="0" presId="urn:microsoft.com/office/officeart/2005/8/layout/process3"/>
    <dgm:cxn modelId="{3CB37F7C-7998-4BAC-A203-C855BE559391}" type="presParOf" srcId="{0B106819-9380-48CD-AEB4-4F5CE95A5AEE}" destId="{A9421D22-F1DD-4954-AC15-ADC82306F39C}" srcOrd="0" destOrd="0" presId="urn:microsoft.com/office/officeart/2005/8/layout/process3"/>
    <dgm:cxn modelId="{18F57BBA-55AA-462B-8003-5983294D41B2}" type="presParOf" srcId="{0B106819-9380-48CD-AEB4-4F5CE95A5AEE}" destId="{AFD828BF-13EA-4A30-82EF-94D3CE706000}" srcOrd="1" destOrd="0" presId="urn:microsoft.com/office/officeart/2005/8/layout/process3"/>
    <dgm:cxn modelId="{53A13014-E645-4B8C-A0C1-E60E0E530729}"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53791D3A-1165-476F-8D26-9097136B98F6}" type="presOf" srcId="{33BACFD0-B294-49C3-9249-6D9EA7741B02}" destId="{2FADAA7B-CC90-439B-A365-639004E35D49}" srcOrd="0" destOrd="0" presId="urn:microsoft.com/office/officeart/2005/8/layout/process3"/>
    <dgm:cxn modelId="{9882B941-B459-471B-B653-0F7D1456A11D}" type="presOf" srcId="{563ED568-3905-4152-94A7-F24E62332A7E}" destId="{B1AFF508-3011-488D-85E5-C649C0D02B96}" srcOrd="0" destOrd="0" presId="urn:microsoft.com/office/officeart/2005/8/layout/process3"/>
    <dgm:cxn modelId="{CE814645-B225-4797-8F31-47373AE9FF49}" type="presOf" srcId="{33BACFD0-B294-49C3-9249-6D9EA7741B02}" destId="{99968C1D-5FAB-4D00-B8C8-A40F68E4EF59}" srcOrd="1" destOrd="0" presId="urn:microsoft.com/office/officeart/2005/8/layout/process3"/>
    <dgm:cxn modelId="{4DBCCC4C-8EA4-4D44-8279-F099A50AF73D}" type="presOf" srcId="{2F995CD4-0EFB-47A1-80F1-F11077EF0BA6}" destId="{3B9CB014-7597-4C8A-84B9-A87DC39BF801}" srcOrd="0" destOrd="0" presId="urn:microsoft.com/office/officeart/2005/8/layout/process3"/>
    <dgm:cxn modelId="{690DB87B-5181-45E3-B3CB-1835EB9E8AF8}" type="presOf" srcId="{BC7FAE0F-43F4-49B4-8352-202EA69B31F1}" destId="{3605D73C-7E3E-4818-B6BE-775942DAFC6D}" srcOrd="0" destOrd="0" presId="urn:microsoft.com/office/officeart/2005/8/layout/process3"/>
    <dgm:cxn modelId="{402301BE-7E86-48E5-8916-1A5DB3FA204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DE0ADEDC-39B5-42CF-9246-909B2125D8CA}" type="presOf" srcId="{4735F9FC-99D9-4170-AB49-BF68E9128479}" destId="{71330616-7E8A-4D92-AB6F-1FB7488A3B15}" srcOrd="0" destOrd="0" presId="urn:microsoft.com/office/officeart/2005/8/layout/process3"/>
    <dgm:cxn modelId="{3A504FE2-DF36-43E1-B593-44E61B7A771E}" type="presOf" srcId="{F2DB028E-ED48-4F86-9D43-038F5A4A6891}" destId="{FAC9D217-058C-40C9-B679-A7212B266034}" srcOrd="0" destOrd="0" presId="urn:microsoft.com/office/officeart/2005/8/layout/process3"/>
    <dgm:cxn modelId="{AD9E9DE3-5E39-4EEC-BA42-74B3731C1A36}" type="presOf" srcId="{F2DB028E-ED48-4F86-9D43-038F5A4A6891}" destId="{A6EE5A44-391F-413F-9C9E-930C6BBBC9AB}" srcOrd="1"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AE6FC6C2-4C7B-43FA-8601-FB69C64A6CDE}" type="presParOf" srcId="{71330616-7E8A-4D92-AB6F-1FB7488A3B15}" destId="{863EC9FF-13AE-4727-B922-981EE1B3005C}" srcOrd="0" destOrd="0" presId="urn:microsoft.com/office/officeart/2005/8/layout/process3"/>
    <dgm:cxn modelId="{63778AD2-823E-4AB2-AC3F-A585291E29C3}" type="presParOf" srcId="{863EC9FF-13AE-4727-B922-981EE1B3005C}" destId="{FAC9D217-058C-40C9-B679-A7212B266034}" srcOrd="0" destOrd="0" presId="urn:microsoft.com/office/officeart/2005/8/layout/process3"/>
    <dgm:cxn modelId="{46720DE3-0F75-4E05-8362-3E4727F2FC92}" type="presParOf" srcId="{863EC9FF-13AE-4727-B922-981EE1B3005C}" destId="{A6EE5A44-391F-413F-9C9E-930C6BBBC9AB}" srcOrd="1" destOrd="0" presId="urn:microsoft.com/office/officeart/2005/8/layout/process3"/>
    <dgm:cxn modelId="{C1CCE1C8-EF35-493B-9502-D590FCBA3CB5}" type="presParOf" srcId="{863EC9FF-13AE-4727-B922-981EE1B3005C}" destId="{3605D73C-7E3E-4818-B6BE-775942DAFC6D}" srcOrd="2" destOrd="0" presId="urn:microsoft.com/office/officeart/2005/8/layout/process3"/>
    <dgm:cxn modelId="{9F403E5A-39BF-4FD6-B795-2ECFCFE6F7C9}" type="presParOf" srcId="{71330616-7E8A-4D92-AB6F-1FB7488A3B15}" destId="{B1AFF508-3011-488D-85E5-C649C0D02B96}" srcOrd="1" destOrd="0" presId="urn:microsoft.com/office/officeart/2005/8/layout/process3"/>
    <dgm:cxn modelId="{F1F5D624-4B8A-46D5-A861-77046D9780E0}" type="presParOf" srcId="{B1AFF508-3011-488D-85E5-C649C0D02B96}" destId="{872AD36F-D15D-479C-831F-6B50AF498853}" srcOrd="0" destOrd="0" presId="urn:microsoft.com/office/officeart/2005/8/layout/process3"/>
    <dgm:cxn modelId="{8B35746F-027A-46C8-BD81-572CE5463F24}" type="presParOf" srcId="{71330616-7E8A-4D92-AB6F-1FB7488A3B15}" destId="{183AED22-A787-4DF6-B15F-639521A746F5}" srcOrd="2" destOrd="0" presId="urn:microsoft.com/office/officeart/2005/8/layout/process3"/>
    <dgm:cxn modelId="{B814A9BD-C87A-43B4-BE3E-269446EF1EB8}" type="presParOf" srcId="{183AED22-A787-4DF6-B15F-639521A746F5}" destId="{2FADAA7B-CC90-439B-A365-639004E35D49}" srcOrd="0" destOrd="0" presId="urn:microsoft.com/office/officeart/2005/8/layout/process3"/>
    <dgm:cxn modelId="{A69E1608-C2C5-44A1-B0F4-5824CEE0C620}" type="presParOf" srcId="{183AED22-A787-4DF6-B15F-639521A746F5}" destId="{99968C1D-5FAB-4D00-B8C8-A40F68E4EF59}" srcOrd="1" destOrd="0" presId="urn:microsoft.com/office/officeart/2005/8/layout/process3"/>
    <dgm:cxn modelId="{235AFE09-75B7-41A4-AD21-AC826B3292A5}"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DEE2C511-473C-4C54-BBB9-9962705F02C3}" type="presOf" srcId="{F2DB028E-ED48-4F86-9D43-038F5A4A6891}" destId="{A6EE5A44-391F-413F-9C9E-930C6BBBC9AB}" srcOrd="1" destOrd="0" presId="urn:microsoft.com/office/officeart/2005/8/layout/process3"/>
    <dgm:cxn modelId="{59E73116-26EB-4694-8B63-FAD152995238}" type="presOf" srcId="{BC7FAE0F-43F4-49B4-8352-202EA69B31F1}" destId="{3605D73C-7E3E-4818-B6BE-775942DAFC6D}" srcOrd="0" destOrd="0" presId="urn:microsoft.com/office/officeart/2005/8/layout/process3"/>
    <dgm:cxn modelId="{77A93936-B31F-42D5-85ED-D8969E5D6794}" type="presOf" srcId="{4735F9FC-99D9-4170-AB49-BF68E9128479}" destId="{71330616-7E8A-4D92-AB6F-1FB7488A3B15}" srcOrd="0" destOrd="0" presId="urn:microsoft.com/office/officeart/2005/8/layout/process3"/>
    <dgm:cxn modelId="{13C31CB5-C678-49C5-9EAE-B12350B459FA}"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B1A995B8-F6E0-426E-8DA0-E069EBBD0FF8}" type="presParOf" srcId="{71330616-7E8A-4D92-AB6F-1FB7488A3B15}" destId="{863EC9FF-13AE-4727-B922-981EE1B3005C}" srcOrd="0" destOrd="0" presId="urn:microsoft.com/office/officeart/2005/8/layout/process3"/>
    <dgm:cxn modelId="{1F2279AB-09E1-4D93-91EA-699618DC21BC}" type="presParOf" srcId="{863EC9FF-13AE-4727-B922-981EE1B3005C}" destId="{FAC9D217-058C-40C9-B679-A7212B266034}" srcOrd="0" destOrd="0" presId="urn:microsoft.com/office/officeart/2005/8/layout/process3"/>
    <dgm:cxn modelId="{5D834B7C-628C-49B9-9C4B-E484DA6E7969}" type="presParOf" srcId="{863EC9FF-13AE-4727-B922-981EE1B3005C}" destId="{A6EE5A44-391F-413F-9C9E-930C6BBBC9AB}" srcOrd="1" destOrd="0" presId="urn:microsoft.com/office/officeart/2005/8/layout/process3"/>
    <dgm:cxn modelId="{90C49E93-77BA-404D-9009-69A48D3B87F2}"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5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5113B818-B4D2-4918-916E-5A394C0865A9}" type="presOf" srcId="{4735F9FC-99D9-4170-AB49-BF68E9128479}" destId="{71330616-7E8A-4D92-AB6F-1FB7488A3B15}" srcOrd="0" destOrd="0" presId="urn:microsoft.com/office/officeart/2005/8/layout/process3"/>
    <dgm:cxn modelId="{0498B963-1ABD-41F9-9085-1754564EC6E5}" type="presOf" srcId="{F2DB028E-ED48-4F86-9D43-038F5A4A6891}" destId="{FAC9D217-058C-40C9-B679-A7212B266034}" srcOrd="0" destOrd="0" presId="urn:microsoft.com/office/officeart/2005/8/layout/process3"/>
    <dgm:cxn modelId="{70FE21B5-018E-4E60-AE58-2AA4C1A9B720}"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BBE56E5-2BC9-4533-9014-B419547C87B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AC7367E7-E269-459B-B097-571ACA379D21}" type="presParOf" srcId="{71330616-7E8A-4D92-AB6F-1FB7488A3B15}" destId="{863EC9FF-13AE-4727-B922-981EE1B3005C}" srcOrd="0" destOrd="0" presId="urn:microsoft.com/office/officeart/2005/8/layout/process3"/>
    <dgm:cxn modelId="{CBE698FA-2AA0-4776-8FA5-AC0ECC899A24}" type="presParOf" srcId="{863EC9FF-13AE-4727-B922-981EE1B3005C}" destId="{FAC9D217-058C-40C9-B679-A7212B266034}" srcOrd="0" destOrd="0" presId="urn:microsoft.com/office/officeart/2005/8/layout/process3"/>
    <dgm:cxn modelId="{32BDD491-A04D-4B45-A151-FFC6F9A2F8F6}" type="presParOf" srcId="{863EC9FF-13AE-4727-B922-981EE1B3005C}" destId="{A6EE5A44-391F-413F-9C9E-930C6BBBC9AB}" srcOrd="1" destOrd="0" presId="urn:microsoft.com/office/officeart/2005/8/layout/process3"/>
    <dgm:cxn modelId="{9AB02E1E-B239-48FA-97D2-9BBE9CEAD416}"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2E4A1102-E6C9-4DC0-9E59-34A1FBB9FEED}" type="presOf" srcId="{4735F9FC-99D9-4170-AB49-BF68E9128479}" destId="{71330616-7E8A-4D92-AB6F-1FB7488A3B15}" srcOrd="0" destOrd="0" presId="urn:microsoft.com/office/officeart/2005/8/layout/process3"/>
    <dgm:cxn modelId="{FCF9840C-9527-4E9E-815D-C96BC4ECA585}" type="presOf" srcId="{3619C3B4-C0FE-44F7-9DB8-678BD5CBDF0F}" destId="{447C915D-6470-451C-94B4-CFD4E77713DA}" srcOrd="0" destOrd="0" presId="urn:microsoft.com/office/officeart/2005/8/layout/process3"/>
    <dgm:cxn modelId="{E16CCD20-65B9-4E99-968F-B1B00D8C1563}" type="presOf" srcId="{F2DB028E-ED48-4F86-9D43-038F5A4A6891}" destId="{FAC9D217-058C-40C9-B679-A7212B266034}" srcOrd="0" destOrd="0" presId="urn:microsoft.com/office/officeart/2005/8/layout/process3"/>
    <dgm:cxn modelId="{F5DE5E2F-7A08-4EA7-BA8C-2012F26472F0}" type="presOf" srcId="{563ED568-3905-4152-94A7-F24E62332A7E}" destId="{EC7985C0-B8A1-48A2-B65D-B27BDA8E6136}" srcOrd="1" destOrd="0" presId="urn:microsoft.com/office/officeart/2005/8/layout/process3"/>
    <dgm:cxn modelId="{06878B4E-C2E9-4364-9762-93307EDAAC2B}" type="presOf" srcId="{3619C3B4-C0FE-44F7-9DB8-678BD5CBDF0F}" destId="{7882EF87-75E7-4CB4-B58D-9448DC1D7B96}" srcOrd="1" destOrd="0" presId="urn:microsoft.com/office/officeart/2005/8/layout/process3"/>
    <dgm:cxn modelId="{AC985857-AEA3-4511-B369-49CF29585AF6}" type="presOf" srcId="{563ED568-3905-4152-94A7-F24E62332A7E}" destId="{8B1BC2E1-B40A-4103-8CF9-167BBD62556B}" srcOrd="0"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1907CF95-8EAA-4DDB-96C7-FE1F4066116C}" srcId="{3619C3B4-C0FE-44F7-9DB8-678BD5CBDF0F}" destId="{4818E956-E3D2-4850-B16B-7A070F8FD60A}" srcOrd="2" destOrd="0" parTransId="{81811151-CB82-4927-B281-F139C6B2310A}" sibTransId="{92165213-29C5-4EAC-9CD7-EC9534961F76}"/>
    <dgm:cxn modelId="{8A3DC2A0-A3E0-4FE4-BD51-AC5870C318AD}" type="presOf" srcId="{4818E956-E3D2-4850-B16B-7A070F8FD60A}" destId="{CE247746-01C8-467D-9902-C63D35E35527}" srcOrd="0" destOrd="2" presId="urn:microsoft.com/office/officeart/2005/8/layout/process3"/>
    <dgm:cxn modelId="{4D07B7A3-55A8-4509-B3C3-B280918EA330}" type="presOf" srcId="{0D99C598-F911-48D6-9D47-0C5DD836F7F7}" destId="{CE247746-01C8-467D-9902-C63D35E35527}" srcOrd="0" destOrd="0" presId="urn:microsoft.com/office/officeart/2005/8/layout/process3"/>
    <dgm:cxn modelId="{DC6688A9-9BD5-4480-B8E9-27B66153C686}" type="presOf" srcId="{EE99270D-A60C-41EC-A875-649B55C4FD5B}" destId="{CE247746-01C8-467D-9902-C63D35E35527}" srcOrd="0" destOrd="1" presId="urn:microsoft.com/office/officeart/2005/8/layout/process3"/>
    <dgm:cxn modelId="{C1C4F0B4-4ACF-4BF4-B3E9-A9F442451B85}"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0E4489DB-217E-4B56-A5C4-768029D5FCDB}"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95F610CD-A330-4D48-868A-1514A1210D4E}" type="presParOf" srcId="{71330616-7E8A-4D92-AB6F-1FB7488A3B15}" destId="{863EC9FF-13AE-4727-B922-981EE1B3005C}" srcOrd="0" destOrd="0" presId="urn:microsoft.com/office/officeart/2005/8/layout/process3"/>
    <dgm:cxn modelId="{20745DBD-4FCD-4120-A485-EE313EEAA801}" type="presParOf" srcId="{863EC9FF-13AE-4727-B922-981EE1B3005C}" destId="{FAC9D217-058C-40C9-B679-A7212B266034}" srcOrd="0" destOrd="0" presId="urn:microsoft.com/office/officeart/2005/8/layout/process3"/>
    <dgm:cxn modelId="{A0DD73AC-5213-45EC-98D6-23246A71F186}" type="presParOf" srcId="{863EC9FF-13AE-4727-B922-981EE1B3005C}" destId="{A6EE5A44-391F-413F-9C9E-930C6BBBC9AB}" srcOrd="1" destOrd="0" presId="urn:microsoft.com/office/officeart/2005/8/layout/process3"/>
    <dgm:cxn modelId="{4C426408-429B-45EF-9BF0-1096952F5985}" type="presParOf" srcId="{863EC9FF-13AE-4727-B922-981EE1B3005C}" destId="{3605D73C-7E3E-4818-B6BE-775942DAFC6D}" srcOrd="2" destOrd="0" presId="urn:microsoft.com/office/officeart/2005/8/layout/process3"/>
    <dgm:cxn modelId="{A2F5EA85-D4F2-4616-9A7D-78809071EF4C}" type="presParOf" srcId="{71330616-7E8A-4D92-AB6F-1FB7488A3B15}" destId="{8B1BC2E1-B40A-4103-8CF9-167BBD62556B}" srcOrd="1" destOrd="0" presId="urn:microsoft.com/office/officeart/2005/8/layout/process3"/>
    <dgm:cxn modelId="{C49AFE10-7376-44B7-9140-7D611A507E17}" type="presParOf" srcId="{8B1BC2E1-B40A-4103-8CF9-167BBD62556B}" destId="{EC7985C0-B8A1-48A2-B65D-B27BDA8E6136}" srcOrd="0" destOrd="0" presId="urn:microsoft.com/office/officeart/2005/8/layout/process3"/>
    <dgm:cxn modelId="{3F9D4CF9-6EFA-4C65-B245-04F2DCC6976D}" type="presParOf" srcId="{71330616-7E8A-4D92-AB6F-1FB7488A3B15}" destId="{EA2CA0DA-EFA1-4903-9146-81554E84280F}" srcOrd="2" destOrd="0" presId="urn:microsoft.com/office/officeart/2005/8/layout/process3"/>
    <dgm:cxn modelId="{3D38F616-F159-4C22-8EF8-0B9DC8E7265B}" type="presParOf" srcId="{EA2CA0DA-EFA1-4903-9146-81554E84280F}" destId="{447C915D-6470-451C-94B4-CFD4E77713DA}" srcOrd="0" destOrd="0" presId="urn:microsoft.com/office/officeart/2005/8/layout/process3"/>
    <dgm:cxn modelId="{244E69DF-40CA-4923-B7C9-5B0BF5831B8C}" type="presParOf" srcId="{EA2CA0DA-EFA1-4903-9146-81554E84280F}" destId="{7882EF87-75E7-4CB4-B58D-9448DC1D7B96}" srcOrd="1" destOrd="0" presId="urn:microsoft.com/office/officeart/2005/8/layout/process3"/>
    <dgm:cxn modelId="{62657D8D-3CD1-464C-A4EC-CA8323E4CE84}"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09B2E610-D663-435D-8BCD-88F7603A0709}" type="presOf" srcId="{BC7FAE0F-43F4-49B4-8352-202EA69B31F1}" destId="{3605D73C-7E3E-4818-B6BE-775942DAFC6D}" srcOrd="0" destOrd="0" presId="urn:microsoft.com/office/officeart/2005/8/layout/process3"/>
    <dgm:cxn modelId="{37BA4E72-A2A3-4158-A5D1-693B2A531DE2}" type="presOf" srcId="{4735F9FC-99D9-4170-AB49-BF68E9128479}" destId="{71330616-7E8A-4D92-AB6F-1FB7488A3B15}" srcOrd="0" destOrd="0" presId="urn:microsoft.com/office/officeart/2005/8/layout/process3"/>
    <dgm:cxn modelId="{CD1432BF-D4B7-4AFF-B78F-F9D5D1BDD587}"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6E768C6-F6A5-4F33-AD8C-E4B0A169207B}" type="presOf" srcId="{F2DB028E-ED48-4F86-9D43-038F5A4A6891}" destId="{FAC9D217-058C-40C9-B679-A7212B266034}"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E1B7FF6-9FE9-44F0-B4C9-55501E1BEABD}" type="presParOf" srcId="{71330616-7E8A-4D92-AB6F-1FB7488A3B15}" destId="{863EC9FF-13AE-4727-B922-981EE1B3005C}" srcOrd="0" destOrd="0" presId="urn:microsoft.com/office/officeart/2005/8/layout/process3"/>
    <dgm:cxn modelId="{59C4883D-804F-427B-B05F-64F58A1619B6}" type="presParOf" srcId="{863EC9FF-13AE-4727-B922-981EE1B3005C}" destId="{FAC9D217-058C-40C9-B679-A7212B266034}" srcOrd="0" destOrd="0" presId="urn:microsoft.com/office/officeart/2005/8/layout/process3"/>
    <dgm:cxn modelId="{B9B20E34-F9B3-4496-BCC3-50E868C33F9A}" type="presParOf" srcId="{863EC9FF-13AE-4727-B922-981EE1B3005C}" destId="{A6EE5A44-391F-413F-9C9E-930C6BBBC9AB}" srcOrd="1" destOrd="0" presId="urn:microsoft.com/office/officeart/2005/8/layout/process3"/>
    <dgm:cxn modelId="{B1D3B79C-F8A6-4E8F-95D8-EAEE6997905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A223D651-7B47-4D7E-89E5-D515E4BA0F0F}" type="presOf" srcId="{F2DB028E-ED48-4F86-9D43-038F5A4A6891}" destId="{FAC9D217-058C-40C9-B679-A7212B266034}" srcOrd="0" destOrd="0" presId="urn:microsoft.com/office/officeart/2005/8/layout/process3"/>
    <dgm:cxn modelId="{24AA2158-7C23-400F-893D-62774776E025}" type="presOf" srcId="{F2DB028E-ED48-4F86-9D43-038F5A4A6891}" destId="{A6EE5A44-391F-413F-9C9E-930C6BBBC9AB}" srcOrd="1" destOrd="0" presId="urn:microsoft.com/office/officeart/2005/8/layout/process3"/>
    <dgm:cxn modelId="{5F763C80-322B-4417-BEB0-23C3F2798512}" type="presOf" srcId="{4735F9FC-99D9-4170-AB49-BF68E9128479}" destId="{71330616-7E8A-4D92-AB6F-1FB7488A3B1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0F7E53FC-0276-4CDA-AAB7-EABC62DD17E5}" type="presOf" srcId="{BC7FAE0F-43F4-49B4-8352-202EA69B31F1}" destId="{3605D73C-7E3E-4818-B6BE-775942DAFC6D}" srcOrd="0" destOrd="0" presId="urn:microsoft.com/office/officeart/2005/8/layout/process3"/>
    <dgm:cxn modelId="{90A87B99-8AD5-4879-95DA-CBA1C65323DC}" type="presParOf" srcId="{71330616-7E8A-4D92-AB6F-1FB7488A3B15}" destId="{863EC9FF-13AE-4727-B922-981EE1B3005C}" srcOrd="0" destOrd="0" presId="urn:microsoft.com/office/officeart/2005/8/layout/process3"/>
    <dgm:cxn modelId="{AC25C90D-6222-41AF-BB21-3E7B2F0D4E44}" type="presParOf" srcId="{863EC9FF-13AE-4727-B922-981EE1B3005C}" destId="{FAC9D217-058C-40C9-B679-A7212B266034}" srcOrd="0" destOrd="0" presId="urn:microsoft.com/office/officeart/2005/8/layout/process3"/>
    <dgm:cxn modelId="{79983F33-5331-477F-A598-07AA0A3414D0}" type="presParOf" srcId="{863EC9FF-13AE-4727-B922-981EE1B3005C}" destId="{A6EE5A44-391F-413F-9C9E-930C6BBBC9AB}" srcOrd="1" destOrd="0" presId="urn:microsoft.com/office/officeart/2005/8/layout/process3"/>
    <dgm:cxn modelId="{5FC09CA3-A9E1-4EB6-A29E-33AE1AD09239}"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BEC0897C-5F80-4E5D-BE40-58C84A121C63}" type="presOf" srcId="{D7461CB3-0D19-4BA8-8AC1-D6AFBE0A592A}" destId="{8361B7DF-175B-4A8C-AE5F-A22F8005CB02}" srcOrd="0" destOrd="0" presId="urn:microsoft.com/office/officeart/2005/8/layout/process3"/>
    <dgm:cxn modelId="{2477A6AC-FB4F-4025-89D8-F511C0C7A9EF}" type="presOf" srcId="{37825505-43F1-46EE-B5D5-E16AABC45527}" destId="{5A37B31B-92A6-4B8C-8EC6-79C60F510A69}"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59810F9-6C18-4B4B-A7A0-0B968918C095}" type="presOf" srcId="{B1A8326E-1151-4B2E-9B56-47A9FB9F58E4}" destId="{DBB6B28E-CD7F-46A0-BDAC-199473353B78}" srcOrd="0" destOrd="0" presId="urn:microsoft.com/office/officeart/2005/8/layout/process3"/>
    <dgm:cxn modelId="{12C5E3FD-780F-49B9-B0DE-23713D7E4058}" type="presOf" srcId="{D7461CB3-0D19-4BA8-8AC1-D6AFBE0A592A}" destId="{2921033C-02DB-4BD2-89E8-9FE448BB63C9}" srcOrd="1" destOrd="0" presId="urn:microsoft.com/office/officeart/2005/8/layout/process3"/>
    <dgm:cxn modelId="{DD263840-A225-4FC2-8EE8-7D2B0356FFDE}" type="presParOf" srcId="{DBB6B28E-CD7F-46A0-BDAC-199473353B78}" destId="{CAE8AA46-FD53-45B8-8457-87F8FE08349F}" srcOrd="0" destOrd="0" presId="urn:microsoft.com/office/officeart/2005/8/layout/process3"/>
    <dgm:cxn modelId="{B3A81F36-783A-4F41-94F2-1E61DAD14F33}" type="presParOf" srcId="{CAE8AA46-FD53-45B8-8457-87F8FE08349F}" destId="{8361B7DF-175B-4A8C-AE5F-A22F8005CB02}" srcOrd="0" destOrd="0" presId="urn:microsoft.com/office/officeart/2005/8/layout/process3"/>
    <dgm:cxn modelId="{2D432F1D-05BD-401E-A3E6-4ECF18967CCA}" type="presParOf" srcId="{CAE8AA46-FD53-45B8-8457-87F8FE08349F}" destId="{2921033C-02DB-4BD2-89E8-9FE448BB63C9}" srcOrd="1" destOrd="0" presId="urn:microsoft.com/office/officeart/2005/8/layout/process3"/>
    <dgm:cxn modelId="{0B180A91-6BA8-446C-B8F4-E9B0D3C6F01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BAD49506-1DEC-4C1F-9C22-CD0BC2A610AB}" type="presOf" srcId="{F2DB028E-ED48-4F86-9D43-038F5A4A6891}" destId="{FAC9D217-058C-40C9-B679-A7212B266034}" srcOrd="0" destOrd="0" presId="urn:microsoft.com/office/officeart/2005/8/layout/process3"/>
    <dgm:cxn modelId="{B2120B08-67FC-4E4F-8EC2-B1C542D7C608}" type="presOf" srcId="{F2DB028E-ED48-4F86-9D43-038F5A4A6891}" destId="{A6EE5A44-391F-413F-9C9E-930C6BBBC9AB}" srcOrd="1" destOrd="0" presId="urn:microsoft.com/office/officeart/2005/8/layout/process3"/>
    <dgm:cxn modelId="{DEC7D710-9C62-469A-8DD3-84E761725272}" srcId="{4735F9FC-99D9-4170-AB49-BF68E9128479}" destId="{11BCFEFF-5C2B-4A0F-8F1D-B42061120C8B}" srcOrd="3" destOrd="0" parTransId="{FA1C97AF-77EA-4624-9111-E271B7E422D1}" sibTransId="{AA582F89-1E22-4030-8A55-902DD059FC75}"/>
    <dgm:cxn modelId="{2C047918-6695-427D-B08D-AC3E07DBE2D7}" type="presOf" srcId="{45A3E444-9229-4CBE-A3CE-710AF9F1765B}" destId="{76AD0AB1-6FBD-43BC-AF41-884E282BDCF1}" srcOrd="1" destOrd="0" presId="urn:microsoft.com/office/officeart/2005/8/layout/process3"/>
    <dgm:cxn modelId="{EA62E51E-15BB-482B-B809-D1D0D0C02CB6}" type="presOf" srcId="{90F8CCAC-B359-4FF5-A902-1A094599A3BD}" destId="{3C5E9EAB-40C5-4F84-B064-213613CB28EE}" srcOrd="0" destOrd="0" presId="urn:microsoft.com/office/officeart/2005/8/layout/process3"/>
    <dgm:cxn modelId="{16293521-B2C3-4877-8E87-410B2AFBEA25}" type="presOf" srcId="{563ED568-3905-4152-94A7-F24E62332A7E}" destId="{885064CE-4FFB-4DC8-8636-15E1D4544FBA}" srcOrd="1" destOrd="0" presId="urn:microsoft.com/office/officeart/2005/8/layout/process3"/>
    <dgm:cxn modelId="{72FD2B24-65C2-4CB1-A406-E582F7A2079E}" type="presOf" srcId="{D20267DF-E9CA-477F-83BB-D7322651B86D}" destId="{6EDE32B8-2703-4FDB-BFE5-616ACCFCF651}" srcOrd="1" destOrd="0" presId="urn:microsoft.com/office/officeart/2005/8/layout/process3"/>
    <dgm:cxn modelId="{64C8DD2D-57B7-4F84-ADEC-F4DA7412878F}" type="presOf" srcId="{D20267DF-E9CA-477F-83BB-D7322651B86D}" destId="{9CC414BD-29F3-4049-B49A-7DAD76E77117}" srcOrd="0" destOrd="0" presId="urn:microsoft.com/office/officeart/2005/8/layout/process3"/>
    <dgm:cxn modelId="{0C8A0B38-7813-4155-9C97-307A152C28F4}" type="presOf" srcId="{11BCFEFF-5C2B-4A0F-8F1D-B42061120C8B}" destId="{EC7DD54C-F595-48C6-A6E6-16A99BCC0106}" srcOrd="1"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A8DB9D77-342D-4865-9019-16EC4B8A7A37}" type="presOf" srcId="{67652357-22C3-4AF9-820A-4FEE24A67338}" destId="{02727540-690F-45DC-AB36-5A99B2586D8B}" srcOrd="1" destOrd="0" presId="urn:microsoft.com/office/officeart/2005/8/layout/process3"/>
    <dgm:cxn modelId="{AF1DE48B-B74A-4655-88A7-BAF7FDDCC834}" type="presOf" srcId="{4F6EE4AC-7625-41C9-AE5C-502D563CC77D}" destId="{CDF990C5-E2F7-4D2C-BF22-621C407A7EA7}" srcOrd="1"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8B832B96-9BA8-44ED-B52F-DD84D2971660}" type="presOf" srcId="{4735F9FC-99D9-4170-AB49-BF68E9128479}" destId="{71330616-7E8A-4D92-AB6F-1FB7488A3B15}" srcOrd="0" destOrd="0" presId="urn:microsoft.com/office/officeart/2005/8/layout/process3"/>
    <dgm:cxn modelId="{82D77D96-6935-4296-ADFC-93E529F3FB7F}" type="presOf" srcId="{BC7FAE0F-43F4-49B4-8352-202EA69B31F1}" destId="{3605D73C-7E3E-4818-B6BE-775942DAFC6D}" srcOrd="0" destOrd="0" presId="urn:microsoft.com/office/officeart/2005/8/layout/process3"/>
    <dgm:cxn modelId="{F60A729D-778C-4CBF-AAC4-19148BB2F612}" type="presOf" srcId="{BD8C8AB0-3204-47AA-9C15-CF4FF348605B}" destId="{AFAC066E-9585-4200-9A20-B6AE36023DFF}" srcOrd="0" destOrd="0" presId="urn:microsoft.com/office/officeart/2005/8/layout/process3"/>
    <dgm:cxn modelId="{AB2E7A9F-81E0-404D-B51F-DC28B819138E}" type="presOf" srcId="{67652357-22C3-4AF9-820A-4FEE24A67338}" destId="{03FB6462-9C16-412B-8233-C8F86192C097}" srcOrd="0" destOrd="0" presId="urn:microsoft.com/office/officeart/2005/8/layout/process3"/>
    <dgm:cxn modelId="{9AF1AAA4-08CB-405C-9F95-1D93F91D4676}" type="presOf" srcId="{563ED568-3905-4152-94A7-F24E62332A7E}" destId="{70D31685-4DF9-430E-850F-8910210FF3C1}" srcOrd="0"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FA283DA8-7F7E-44F6-91C7-BE72C6418A00}" type="presOf" srcId="{4F6EE4AC-7625-41C9-AE5C-502D563CC77D}" destId="{9575D65E-5371-4813-AB13-1D174E36B79B}" srcOrd="0" destOrd="0" presId="urn:microsoft.com/office/officeart/2005/8/layout/process3"/>
    <dgm:cxn modelId="{0C4C09A9-BAE9-4848-9FBF-EDA36DC19832}" type="presOf" srcId="{10FB783C-1E93-416C-87C3-985D57DC5840}" destId="{0E7737CA-7B82-4DCD-92A9-634119EBF55F}" srcOrd="0" destOrd="0" presId="urn:microsoft.com/office/officeart/2005/8/layout/process3"/>
    <dgm:cxn modelId="{ADBB1EAB-4F56-48BA-91C2-0C6090C7F0A5}" type="presOf" srcId="{45A3E444-9229-4CBE-A3CE-710AF9F1765B}" destId="{C242904C-1483-4F70-A556-539125A32175}"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FBEE41DF-7D07-449C-B85B-B86A90DAD781}" type="presOf" srcId="{11BCFEFF-5C2B-4A0F-8F1D-B42061120C8B}" destId="{C0087715-30F7-472C-8C63-FA0A22ED6C7F}"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1512D9B-3A4B-4CA6-83DC-219F062667B9}" type="presParOf" srcId="{71330616-7E8A-4D92-AB6F-1FB7488A3B15}" destId="{863EC9FF-13AE-4727-B922-981EE1B3005C}" srcOrd="0" destOrd="0" presId="urn:microsoft.com/office/officeart/2005/8/layout/process3"/>
    <dgm:cxn modelId="{AC00DD2F-B1A0-448E-80DA-A4459DBA59C7}" type="presParOf" srcId="{863EC9FF-13AE-4727-B922-981EE1B3005C}" destId="{FAC9D217-058C-40C9-B679-A7212B266034}" srcOrd="0" destOrd="0" presId="urn:microsoft.com/office/officeart/2005/8/layout/process3"/>
    <dgm:cxn modelId="{9285F01B-D458-4013-AD43-7FDA0BAFE43F}" type="presParOf" srcId="{863EC9FF-13AE-4727-B922-981EE1B3005C}" destId="{A6EE5A44-391F-413F-9C9E-930C6BBBC9AB}" srcOrd="1" destOrd="0" presId="urn:microsoft.com/office/officeart/2005/8/layout/process3"/>
    <dgm:cxn modelId="{689F65E9-B474-423B-98F5-71B931902429}" type="presParOf" srcId="{863EC9FF-13AE-4727-B922-981EE1B3005C}" destId="{3605D73C-7E3E-4818-B6BE-775942DAFC6D}" srcOrd="2" destOrd="0" presId="urn:microsoft.com/office/officeart/2005/8/layout/process3"/>
    <dgm:cxn modelId="{97BAAEA6-7D1A-44CC-88C4-A35EEB45FCB3}" type="presParOf" srcId="{71330616-7E8A-4D92-AB6F-1FB7488A3B15}" destId="{70D31685-4DF9-430E-850F-8910210FF3C1}" srcOrd="1" destOrd="0" presId="urn:microsoft.com/office/officeart/2005/8/layout/process3"/>
    <dgm:cxn modelId="{96797A17-01AE-4EDA-B9EB-1245816474FA}" type="presParOf" srcId="{70D31685-4DF9-430E-850F-8910210FF3C1}" destId="{885064CE-4FFB-4DC8-8636-15E1D4544FBA}" srcOrd="0" destOrd="0" presId="urn:microsoft.com/office/officeart/2005/8/layout/process3"/>
    <dgm:cxn modelId="{22AC4325-49A9-4927-86D5-31E2651FB688}" type="presParOf" srcId="{71330616-7E8A-4D92-AB6F-1FB7488A3B15}" destId="{68BC708F-326D-4FAF-B22B-BC2F6BBB0287}" srcOrd="2" destOrd="0" presId="urn:microsoft.com/office/officeart/2005/8/layout/process3"/>
    <dgm:cxn modelId="{8372F333-D76F-49CE-A5BE-BE290A9C77A4}" type="presParOf" srcId="{68BC708F-326D-4FAF-B22B-BC2F6BBB0287}" destId="{9575D65E-5371-4813-AB13-1D174E36B79B}" srcOrd="0" destOrd="0" presId="urn:microsoft.com/office/officeart/2005/8/layout/process3"/>
    <dgm:cxn modelId="{59B0A7BB-4605-40CB-8632-04F415EF4AD7}" type="presParOf" srcId="{68BC708F-326D-4FAF-B22B-BC2F6BBB0287}" destId="{CDF990C5-E2F7-4D2C-BF22-621C407A7EA7}" srcOrd="1" destOrd="0" presId="urn:microsoft.com/office/officeart/2005/8/layout/process3"/>
    <dgm:cxn modelId="{E68955C6-1474-4F30-B52D-9BF68DE77BEF}" type="presParOf" srcId="{68BC708F-326D-4FAF-B22B-BC2F6BBB0287}" destId="{0E7737CA-7B82-4DCD-92A9-634119EBF55F}" srcOrd="2" destOrd="0" presId="urn:microsoft.com/office/officeart/2005/8/layout/process3"/>
    <dgm:cxn modelId="{1AA76026-60D8-4EF6-A22C-EE0127D04820}" type="presParOf" srcId="{71330616-7E8A-4D92-AB6F-1FB7488A3B15}" destId="{03FB6462-9C16-412B-8233-C8F86192C097}" srcOrd="3" destOrd="0" presId="urn:microsoft.com/office/officeart/2005/8/layout/process3"/>
    <dgm:cxn modelId="{B24E5F95-DCFA-4DDF-8FB0-438CBD9F9F51}" type="presParOf" srcId="{03FB6462-9C16-412B-8233-C8F86192C097}" destId="{02727540-690F-45DC-AB36-5A99B2586D8B}" srcOrd="0" destOrd="0" presId="urn:microsoft.com/office/officeart/2005/8/layout/process3"/>
    <dgm:cxn modelId="{3A0E5832-6520-4ACA-9318-9C7F820E13D1}" type="presParOf" srcId="{71330616-7E8A-4D92-AB6F-1FB7488A3B15}" destId="{0F64AB82-EEC8-47F5-9E29-31BF6A41143A}" srcOrd="4" destOrd="0" presId="urn:microsoft.com/office/officeart/2005/8/layout/process3"/>
    <dgm:cxn modelId="{8A8F01B1-821A-491D-8CF5-04D7A03C627B}" type="presParOf" srcId="{0F64AB82-EEC8-47F5-9E29-31BF6A41143A}" destId="{9CC414BD-29F3-4049-B49A-7DAD76E77117}" srcOrd="0" destOrd="0" presId="urn:microsoft.com/office/officeart/2005/8/layout/process3"/>
    <dgm:cxn modelId="{D6EFA778-7FAE-45BA-A66B-963DCA2A38C6}" type="presParOf" srcId="{0F64AB82-EEC8-47F5-9E29-31BF6A41143A}" destId="{6EDE32B8-2703-4FDB-BFE5-616ACCFCF651}" srcOrd="1" destOrd="0" presId="urn:microsoft.com/office/officeart/2005/8/layout/process3"/>
    <dgm:cxn modelId="{9B3DE979-C401-4ED8-A8BA-5DD04A2A446F}" type="presParOf" srcId="{0F64AB82-EEC8-47F5-9E29-31BF6A41143A}" destId="{3C5E9EAB-40C5-4F84-B064-213613CB28EE}" srcOrd="2" destOrd="0" presId="urn:microsoft.com/office/officeart/2005/8/layout/process3"/>
    <dgm:cxn modelId="{6F9B8DC2-9A89-4810-96CD-2CC3A6079177}" type="presParOf" srcId="{71330616-7E8A-4D92-AB6F-1FB7488A3B15}" destId="{C242904C-1483-4F70-A556-539125A32175}" srcOrd="5" destOrd="0" presId="urn:microsoft.com/office/officeart/2005/8/layout/process3"/>
    <dgm:cxn modelId="{2E1018F1-B8F5-49A5-B36E-D5129CECF6B6}" type="presParOf" srcId="{C242904C-1483-4F70-A556-539125A32175}" destId="{76AD0AB1-6FBD-43BC-AF41-884E282BDCF1}" srcOrd="0" destOrd="0" presId="urn:microsoft.com/office/officeart/2005/8/layout/process3"/>
    <dgm:cxn modelId="{E701CD74-B2AB-4709-81CB-75455C27497F}" type="presParOf" srcId="{71330616-7E8A-4D92-AB6F-1FB7488A3B15}" destId="{1DD0A62F-DE68-4821-9BA2-00561C978596}" srcOrd="6" destOrd="0" presId="urn:microsoft.com/office/officeart/2005/8/layout/process3"/>
    <dgm:cxn modelId="{B6695909-2EFE-43E1-AA7F-468C8511F48C}" type="presParOf" srcId="{1DD0A62F-DE68-4821-9BA2-00561C978596}" destId="{C0087715-30F7-472C-8C63-FA0A22ED6C7F}" srcOrd="0" destOrd="0" presId="urn:microsoft.com/office/officeart/2005/8/layout/process3"/>
    <dgm:cxn modelId="{DC59C765-A30E-43EA-B545-596C7C685983}" type="presParOf" srcId="{1DD0A62F-DE68-4821-9BA2-00561C978596}" destId="{EC7DD54C-F595-48C6-A6E6-16A99BCC0106}" srcOrd="1" destOrd="0" presId="urn:microsoft.com/office/officeart/2005/8/layout/process3"/>
    <dgm:cxn modelId="{1FBDB1CB-61AC-47FD-868E-941E18FDE70F}"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AD53BA0D-0457-4DA3-B5C6-335D1E4A8527}" type="presOf" srcId="{2E9B588C-CF38-4CF8-BA8A-E5E8369F8ADF}" destId="{D20C2311-34FD-4B9F-B1F6-976C486C6C74}" srcOrd="1" destOrd="0" presId="urn:microsoft.com/office/officeart/2005/8/layout/process3"/>
    <dgm:cxn modelId="{ADFBF711-4A1F-42BC-B56C-C004E4689182}" type="presOf" srcId="{BC7FAE0F-43F4-49B4-8352-202EA69B31F1}" destId="{3605D73C-7E3E-4818-B6BE-775942DAFC6D}" srcOrd="0" destOrd="0" presId="urn:microsoft.com/office/officeart/2005/8/layout/process3"/>
    <dgm:cxn modelId="{C8401D15-5E05-4435-BC4B-076FA0C24F3E}" type="presOf" srcId="{563ED568-3905-4152-94A7-F24E62332A7E}" destId="{2D6A3E78-4C09-4038-9CB1-C474EA29B483}" srcOrd="1" destOrd="0" presId="urn:microsoft.com/office/officeart/2005/8/layout/process3"/>
    <dgm:cxn modelId="{952FE11E-1DB7-4571-B071-A7973248B371}" type="presOf" srcId="{F2DB028E-ED48-4F86-9D43-038F5A4A6891}" destId="{FAC9D217-058C-40C9-B679-A7212B266034}" srcOrd="0" destOrd="0" presId="urn:microsoft.com/office/officeart/2005/8/layout/process3"/>
    <dgm:cxn modelId="{E470FB26-1CC0-4FCB-96D3-728D3162880C}" type="presOf" srcId="{1838D0D2-69A1-4CA3-81FE-6BDCD01755ED}" destId="{CA4994A4-1878-43CD-8D19-54EAF5E3E384}" srcOrd="0" destOrd="0" presId="urn:microsoft.com/office/officeart/2005/8/layout/process3"/>
    <dgm:cxn modelId="{17DF7828-D9CE-4E54-AF41-B5DEAF96EB8E}" type="presOf" srcId="{759890BC-D0FB-4152-A7D0-FB4601583C23}" destId="{43477C59-08DE-45C1-ABB6-02D4D1C6BE0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9137433B-9257-47B0-803F-AA228C37AB40}" type="presOf" srcId="{F521B3C0-F467-4B41-ADDE-18218D4C5020}" destId="{F4EAB0C5-295B-45CC-8124-03C5AEA26913}" srcOrd="0" destOrd="1" presId="urn:microsoft.com/office/officeart/2005/8/layout/process3"/>
    <dgm:cxn modelId="{80827861-3F14-4B20-9C2A-8D6719D09859}" type="presOf" srcId="{759890BC-D0FB-4152-A7D0-FB4601583C23}" destId="{3BED73F4-ED4F-4436-8867-32395DF967E7}" srcOrd="0" destOrd="0" presId="urn:microsoft.com/office/officeart/2005/8/layout/process3"/>
    <dgm:cxn modelId="{3AFC414F-9393-4E14-8CC2-4027D6800DAC}" type="presOf" srcId="{1838D0D2-69A1-4CA3-81FE-6BDCD01755ED}" destId="{DC157997-0F02-40F7-BC77-EFFFE585612D}" srcOrd="1" destOrd="0" presId="urn:microsoft.com/office/officeart/2005/8/layout/process3"/>
    <dgm:cxn modelId="{D70C4D55-E8D3-46DC-AA41-649B2BB3902C}" type="presOf" srcId="{8219E8D8-9F83-47E4-953B-481DD116CC7F}" destId="{F4EAB0C5-295B-45CC-8124-03C5AEA26913}" srcOrd="0" destOrd="0" presId="urn:microsoft.com/office/officeart/2005/8/layout/process3"/>
    <dgm:cxn modelId="{BDF52B8A-780E-492F-87DE-676ECFD5A983}" type="presOf" srcId="{563ED568-3905-4152-94A7-F24E62332A7E}" destId="{AE44CE3B-B5A6-433D-BDC1-30435E6648AC}" srcOrd="0" destOrd="0" presId="urn:microsoft.com/office/officeart/2005/8/layout/process3"/>
    <dgm:cxn modelId="{804C6EA0-697E-4751-9D90-026965CCA2E7}" type="presOf" srcId="{2E9B588C-CF38-4CF8-BA8A-E5E8369F8ADF}" destId="{F3B3F845-D4EA-4EA6-9C44-6BDF7E8523E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036ADBAF-7273-41A7-9DE0-D91D695D9CF8}" type="presOf" srcId="{4735F9FC-99D9-4170-AB49-BF68E9128479}" destId="{71330616-7E8A-4D92-AB6F-1FB7488A3B15}" srcOrd="0" destOrd="0" presId="urn:microsoft.com/office/officeart/2005/8/layout/process3"/>
    <dgm:cxn modelId="{8BF34FB2-1889-4B7A-BF46-768E465E9F02}" type="presOf" srcId="{47CB07D2-62A9-4DAE-B20E-111C1AC2906F}" destId="{09735D09-130F-4010-90A0-AFCD88DF0461}" srcOrd="0" destOrd="0" presId="urn:microsoft.com/office/officeart/2005/8/layout/process3"/>
    <dgm:cxn modelId="{D36021BB-E38B-47A0-991A-897075D105E9}"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474722F8-9B79-4DB5-B083-1AD79B15FF9A}" srcId="{4735F9FC-99D9-4170-AB49-BF68E9128479}" destId="{F2DB028E-ED48-4F86-9D43-038F5A4A6891}" srcOrd="0" destOrd="0" parTransId="{294ED759-590B-422B-901E-B10D578CB4D2}" sibTransId="{563ED568-3905-4152-94A7-F24E62332A7E}"/>
    <dgm:cxn modelId="{19D3AFC9-5EE7-47FB-B121-6C770C3BEF09}" type="presParOf" srcId="{71330616-7E8A-4D92-AB6F-1FB7488A3B15}" destId="{863EC9FF-13AE-4727-B922-981EE1B3005C}" srcOrd="0" destOrd="0" presId="urn:microsoft.com/office/officeart/2005/8/layout/process3"/>
    <dgm:cxn modelId="{C3704680-6969-45B9-85AC-D69E493ECBA9}" type="presParOf" srcId="{863EC9FF-13AE-4727-B922-981EE1B3005C}" destId="{FAC9D217-058C-40C9-B679-A7212B266034}" srcOrd="0" destOrd="0" presId="urn:microsoft.com/office/officeart/2005/8/layout/process3"/>
    <dgm:cxn modelId="{8CFFB4E2-B474-428A-8812-DC6CF36366C2}" type="presParOf" srcId="{863EC9FF-13AE-4727-B922-981EE1B3005C}" destId="{A6EE5A44-391F-413F-9C9E-930C6BBBC9AB}" srcOrd="1" destOrd="0" presId="urn:microsoft.com/office/officeart/2005/8/layout/process3"/>
    <dgm:cxn modelId="{11A76682-66E6-4796-8C97-8411385E7404}" type="presParOf" srcId="{863EC9FF-13AE-4727-B922-981EE1B3005C}" destId="{3605D73C-7E3E-4818-B6BE-775942DAFC6D}" srcOrd="2" destOrd="0" presId="urn:microsoft.com/office/officeart/2005/8/layout/process3"/>
    <dgm:cxn modelId="{C11E5004-ECAD-4512-B0D1-B788F85C8E88}" type="presParOf" srcId="{71330616-7E8A-4D92-AB6F-1FB7488A3B15}" destId="{AE44CE3B-B5A6-433D-BDC1-30435E6648AC}" srcOrd="1" destOrd="0" presId="urn:microsoft.com/office/officeart/2005/8/layout/process3"/>
    <dgm:cxn modelId="{2B1AE8D5-0554-4EC3-B9D7-9A11A112C8CE}" type="presParOf" srcId="{AE44CE3B-B5A6-433D-BDC1-30435E6648AC}" destId="{2D6A3E78-4C09-4038-9CB1-C474EA29B483}" srcOrd="0" destOrd="0" presId="urn:microsoft.com/office/officeart/2005/8/layout/process3"/>
    <dgm:cxn modelId="{AA57E6D9-4EDB-4E7F-A7D4-A01D14C25C69}" type="presParOf" srcId="{71330616-7E8A-4D92-AB6F-1FB7488A3B15}" destId="{CC6A68EE-0994-49FC-8B21-731D3B43553B}" srcOrd="2" destOrd="0" presId="urn:microsoft.com/office/officeart/2005/8/layout/process3"/>
    <dgm:cxn modelId="{396B4219-2638-4B93-B578-3F9806C25B33}" type="presParOf" srcId="{CC6A68EE-0994-49FC-8B21-731D3B43553B}" destId="{CA4994A4-1878-43CD-8D19-54EAF5E3E384}" srcOrd="0" destOrd="0" presId="urn:microsoft.com/office/officeart/2005/8/layout/process3"/>
    <dgm:cxn modelId="{933BFC56-30C2-4EB3-9FED-5545757D97F3}" type="presParOf" srcId="{CC6A68EE-0994-49FC-8B21-731D3B43553B}" destId="{DC157997-0F02-40F7-BC77-EFFFE585612D}" srcOrd="1" destOrd="0" presId="urn:microsoft.com/office/officeart/2005/8/layout/process3"/>
    <dgm:cxn modelId="{20B1B5D9-3CD7-43FE-A9F9-B67C2C4793C4}" type="presParOf" srcId="{CC6A68EE-0994-49FC-8B21-731D3B43553B}" destId="{09735D09-130F-4010-90A0-AFCD88DF0461}" srcOrd="2" destOrd="0" presId="urn:microsoft.com/office/officeart/2005/8/layout/process3"/>
    <dgm:cxn modelId="{913AADA7-B5C0-4225-8616-F585FBF69D82}" type="presParOf" srcId="{71330616-7E8A-4D92-AB6F-1FB7488A3B15}" destId="{F3B3F845-D4EA-4EA6-9C44-6BDF7E8523E4}" srcOrd="3" destOrd="0" presId="urn:microsoft.com/office/officeart/2005/8/layout/process3"/>
    <dgm:cxn modelId="{4B89644D-2D7B-48B8-AA34-D38B5B20A979}" type="presParOf" srcId="{F3B3F845-D4EA-4EA6-9C44-6BDF7E8523E4}" destId="{D20C2311-34FD-4B9F-B1F6-976C486C6C74}" srcOrd="0" destOrd="0" presId="urn:microsoft.com/office/officeart/2005/8/layout/process3"/>
    <dgm:cxn modelId="{3B4FDB04-FC80-49E8-A346-EBB81EBAF507}" type="presParOf" srcId="{71330616-7E8A-4D92-AB6F-1FB7488A3B15}" destId="{21A9E7AC-2DC1-4414-9603-2FA5CCE60FCB}" srcOrd="4" destOrd="0" presId="urn:microsoft.com/office/officeart/2005/8/layout/process3"/>
    <dgm:cxn modelId="{20E63EC1-1FE5-480C-825C-8A032A60AB15}" type="presParOf" srcId="{21A9E7AC-2DC1-4414-9603-2FA5CCE60FCB}" destId="{3BED73F4-ED4F-4436-8867-32395DF967E7}" srcOrd="0" destOrd="0" presId="urn:microsoft.com/office/officeart/2005/8/layout/process3"/>
    <dgm:cxn modelId="{A5A1E3A9-A8F5-498D-99BC-0DE445AF9E16}" type="presParOf" srcId="{21A9E7AC-2DC1-4414-9603-2FA5CCE60FCB}" destId="{43477C59-08DE-45C1-ABB6-02D4D1C6BE0B}" srcOrd="1" destOrd="0" presId="urn:microsoft.com/office/officeart/2005/8/layout/process3"/>
    <dgm:cxn modelId="{54BE364E-89DE-484A-A872-22E2DAD7E3B8}"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85628308-C0DC-44D6-9FCD-EB0E05DDE41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9AB39B24-97D9-45D6-ADDF-58ADE7BA472C}" type="presOf" srcId="{E14CEDF3-9DA2-4CB9-A70E-C6D164A47D11}" destId="{2577154F-FA83-4B8C-BA41-C5C43E80AF82}" srcOrd="0" destOrd="0" presId="urn:microsoft.com/office/officeart/2005/8/layout/process3"/>
    <dgm:cxn modelId="{28ED5B27-BEAF-4665-B6D2-B0B3F2CD3571}" type="presOf" srcId="{CA8D9329-707D-4EB0-9961-75190D5FA236}" destId="{D72D5B15-2032-4B6E-9E2B-A7816C4E1241}" srcOrd="0" destOrd="0" presId="urn:microsoft.com/office/officeart/2005/8/layout/process3"/>
    <dgm:cxn modelId="{9CEAF929-26B5-45C8-AADE-67A699D651FE}" type="presOf" srcId="{B1A8326E-1151-4B2E-9B56-47A9FB9F58E4}" destId="{DBB6B28E-CD7F-46A0-BDAC-199473353B78}" srcOrd="0" destOrd="0" presId="urn:microsoft.com/office/officeart/2005/8/layout/process3"/>
    <dgm:cxn modelId="{009EF62B-496C-40FC-98A9-7878A71734BB}" type="presOf" srcId="{3D528162-819B-4496-947B-01F34E8D5A87}" destId="{F13117CB-8B3F-4BED-A78E-5C3D59DE627F}"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B379F135-DFF2-49D9-9031-44BF2F65D5A9}" type="presOf" srcId="{D8C80086-58DA-4745-AA64-27E46A93AF67}" destId="{289F1E0C-69BD-4D5C-BFDD-B581200ADA15}" srcOrd="1" destOrd="0" presId="urn:microsoft.com/office/officeart/2005/8/layout/process3"/>
    <dgm:cxn modelId="{3D8B1E3F-8857-4A34-B1B7-B1781EDA73E4}" type="presOf" srcId="{E14CEDF3-9DA2-4CB9-A70E-C6D164A47D11}" destId="{7506E1EE-516A-4BF4-9E89-4067F9ECF515}" srcOrd="1" destOrd="0" presId="urn:microsoft.com/office/officeart/2005/8/layout/process3"/>
    <dgm:cxn modelId="{DE894340-9603-4876-A382-3F49D3C6272B}" type="presOf" srcId="{D8C80086-58DA-4745-AA64-27E46A93AF67}" destId="{EBD32FB9-7699-4ACB-B9A6-7BD92CC0EED3}" srcOrd="0" destOrd="0" presId="urn:microsoft.com/office/officeart/2005/8/layout/process3"/>
    <dgm:cxn modelId="{A40ACA45-8A20-43AF-B9CA-6FC62640011B}" type="presOf" srcId="{378863F5-1452-4570-A096-ADDD6540E422}" destId="{E2D98EB9-4786-4A52-AE89-DB2C4078F6E4}" srcOrd="1" destOrd="0" presId="urn:microsoft.com/office/officeart/2005/8/layout/process3"/>
    <dgm:cxn modelId="{0AC1C270-66F3-4FFF-AA39-4CC32B6F0FC9}" type="presOf" srcId="{37825505-43F1-46EE-B5D5-E16AABC45527}" destId="{5A37B31B-92A6-4B8C-8EC6-79C60F510A69}" srcOrd="0" destOrd="0" presId="urn:microsoft.com/office/officeart/2005/8/layout/process3"/>
    <dgm:cxn modelId="{A3FA047C-6A5E-4624-9A2A-C60F2A10D153}" type="presOf" srcId="{378863F5-1452-4570-A096-ADDD6540E422}" destId="{8A9DE906-ADEC-495A-B307-7A9DB2A2F166}" srcOrd="0" destOrd="0" presId="urn:microsoft.com/office/officeart/2005/8/layout/process3"/>
    <dgm:cxn modelId="{9AC2BD86-9273-437D-AE0C-0EE116200BE3}" type="presOf" srcId="{C6E4F0AB-0862-40FC-9C76-300E3175FFDB}" destId="{86CE094A-6727-4336-BA0D-D09A7B3AED10}" srcOrd="0"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77E08B93-0191-4731-92C4-4F8D63B645B1}" type="presOf" srcId="{D7461CB3-0D19-4BA8-8AC1-D6AFBE0A592A}" destId="{8361B7DF-175B-4A8C-AE5F-A22F8005CB02}" srcOrd="0" destOrd="0" presId="urn:microsoft.com/office/officeart/2005/8/layout/process3"/>
    <dgm:cxn modelId="{9F7DDE95-75B8-45FD-8A9D-32365002847B}" type="presOf" srcId="{3D528162-819B-4496-947B-01F34E8D5A87}" destId="{55164041-0DA5-453A-A58D-112FB207D28D}" srcOrd="1"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F6C5FA9A-8F8D-4418-80C2-FAABEC0560AA}" type="presParOf" srcId="{DBB6B28E-CD7F-46A0-BDAC-199473353B78}" destId="{CAE8AA46-FD53-45B8-8457-87F8FE08349F}" srcOrd="0" destOrd="0" presId="urn:microsoft.com/office/officeart/2005/8/layout/process3"/>
    <dgm:cxn modelId="{1E9151B2-0785-43A9-A64A-6F132FEAE104}" type="presParOf" srcId="{CAE8AA46-FD53-45B8-8457-87F8FE08349F}" destId="{8361B7DF-175B-4A8C-AE5F-A22F8005CB02}" srcOrd="0" destOrd="0" presId="urn:microsoft.com/office/officeart/2005/8/layout/process3"/>
    <dgm:cxn modelId="{475BFA35-ADDD-4BC4-86F3-A4C9484FE894}" type="presParOf" srcId="{CAE8AA46-FD53-45B8-8457-87F8FE08349F}" destId="{2921033C-02DB-4BD2-89E8-9FE448BB63C9}" srcOrd="1" destOrd="0" presId="urn:microsoft.com/office/officeart/2005/8/layout/process3"/>
    <dgm:cxn modelId="{BF4DEE57-65FC-4604-8B78-7668F16F9A69}" type="presParOf" srcId="{CAE8AA46-FD53-45B8-8457-87F8FE08349F}" destId="{5A37B31B-92A6-4B8C-8EC6-79C60F510A69}" srcOrd="2" destOrd="0" presId="urn:microsoft.com/office/officeart/2005/8/layout/process3"/>
    <dgm:cxn modelId="{3E41351F-A689-4CB3-B011-438FD031C583}" type="presParOf" srcId="{DBB6B28E-CD7F-46A0-BDAC-199473353B78}" destId="{F13117CB-8B3F-4BED-A78E-5C3D59DE627F}" srcOrd="1" destOrd="0" presId="urn:microsoft.com/office/officeart/2005/8/layout/process3"/>
    <dgm:cxn modelId="{D05F6659-8B29-4ADD-BAC7-23E85E05C08C}" type="presParOf" srcId="{F13117CB-8B3F-4BED-A78E-5C3D59DE627F}" destId="{55164041-0DA5-453A-A58D-112FB207D28D}" srcOrd="0" destOrd="0" presId="urn:microsoft.com/office/officeart/2005/8/layout/process3"/>
    <dgm:cxn modelId="{EC5932F9-0F7D-4BF4-B6C7-126DC645156A}" type="presParOf" srcId="{DBB6B28E-CD7F-46A0-BDAC-199473353B78}" destId="{6EEDB165-129E-42C6-BADF-DA1852A5695C}" srcOrd="2" destOrd="0" presId="urn:microsoft.com/office/officeart/2005/8/layout/process3"/>
    <dgm:cxn modelId="{B1B1083C-7EB0-45EF-A13E-482A023685A2}" type="presParOf" srcId="{6EEDB165-129E-42C6-BADF-DA1852A5695C}" destId="{8A9DE906-ADEC-495A-B307-7A9DB2A2F166}" srcOrd="0" destOrd="0" presId="urn:microsoft.com/office/officeart/2005/8/layout/process3"/>
    <dgm:cxn modelId="{1B6218BF-2A04-460F-83D8-A3637CF7E8E1}" type="presParOf" srcId="{6EEDB165-129E-42C6-BADF-DA1852A5695C}" destId="{E2D98EB9-4786-4A52-AE89-DB2C4078F6E4}" srcOrd="1" destOrd="0" presId="urn:microsoft.com/office/officeart/2005/8/layout/process3"/>
    <dgm:cxn modelId="{77FEDFD7-6A1B-46EA-BBAD-C01C2D592507}" type="presParOf" srcId="{6EEDB165-129E-42C6-BADF-DA1852A5695C}" destId="{86CE094A-6727-4336-BA0D-D09A7B3AED10}" srcOrd="2" destOrd="0" presId="urn:microsoft.com/office/officeart/2005/8/layout/process3"/>
    <dgm:cxn modelId="{F47D6A30-096D-43CF-B571-4B4F94569A4E}" type="presParOf" srcId="{DBB6B28E-CD7F-46A0-BDAC-199473353B78}" destId="{2577154F-FA83-4B8C-BA41-C5C43E80AF82}" srcOrd="3" destOrd="0" presId="urn:microsoft.com/office/officeart/2005/8/layout/process3"/>
    <dgm:cxn modelId="{A10E201D-B521-4B46-AB85-5BB57BDF4B8C}" type="presParOf" srcId="{2577154F-FA83-4B8C-BA41-C5C43E80AF82}" destId="{7506E1EE-516A-4BF4-9E89-4067F9ECF515}" srcOrd="0" destOrd="0" presId="urn:microsoft.com/office/officeart/2005/8/layout/process3"/>
    <dgm:cxn modelId="{DB3C6303-6286-49EA-8708-4AF465978888}" type="presParOf" srcId="{DBB6B28E-CD7F-46A0-BDAC-199473353B78}" destId="{DC8BD044-A3B5-496F-9F98-5D6265353648}" srcOrd="4" destOrd="0" presId="urn:microsoft.com/office/officeart/2005/8/layout/process3"/>
    <dgm:cxn modelId="{643C11B1-008C-4609-A37F-76F02BD80050}" type="presParOf" srcId="{DC8BD044-A3B5-496F-9F98-5D6265353648}" destId="{EBD32FB9-7699-4ACB-B9A6-7BD92CC0EED3}" srcOrd="0" destOrd="0" presId="urn:microsoft.com/office/officeart/2005/8/layout/process3"/>
    <dgm:cxn modelId="{461BC63A-84B4-43A6-86BB-B4BD7D0672B5}" type="presParOf" srcId="{DC8BD044-A3B5-496F-9F98-5D6265353648}" destId="{289F1E0C-69BD-4D5C-BFDD-B581200ADA15}" srcOrd="1" destOrd="0" presId="urn:microsoft.com/office/officeart/2005/8/layout/process3"/>
    <dgm:cxn modelId="{A0F84EF6-F83B-41E9-BE44-BF3EA7761D51}"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7E37502-4C8E-4F53-BB40-9281D2961BBB}" type="presOf" srcId="{1838D0D2-69A1-4CA3-81FE-6BDCD01755ED}" destId="{CA4994A4-1878-43CD-8D19-54EAF5E3E384}" srcOrd="0" destOrd="0" presId="urn:microsoft.com/office/officeart/2005/8/layout/process3"/>
    <dgm:cxn modelId="{8C5CAF07-A54C-4158-A005-2F25CEC5B039}" srcId="{4735F9FC-99D9-4170-AB49-BF68E9128479}" destId="{759890BC-D0FB-4152-A7D0-FB4601583C23}" srcOrd="2" destOrd="0" parTransId="{34C5C3A9-6884-4232-876D-F472794BE69C}" sibTransId="{E5CFA830-E9D0-4318-B93E-935629AD033B}"/>
    <dgm:cxn modelId="{7128281C-FE47-4C59-9556-5F4D99510F7B}" type="presOf" srcId="{BC7FAE0F-43F4-49B4-8352-202EA69B31F1}" destId="{3605D73C-7E3E-4818-B6BE-775942DAFC6D}" srcOrd="0" destOrd="0" presId="urn:microsoft.com/office/officeart/2005/8/layout/process3"/>
    <dgm:cxn modelId="{39659F23-CFD5-4A6B-9FF6-E26677A5746C}" type="presOf" srcId="{47CB07D2-62A9-4DAE-B20E-111C1AC2906F}" destId="{09735D09-130F-4010-90A0-AFCD88DF0461}" srcOrd="0" destOrd="0" presId="urn:microsoft.com/office/officeart/2005/8/layout/process3"/>
    <dgm:cxn modelId="{F138F133-AAAA-4C7B-92E2-A7F6500E814A}" type="presOf" srcId="{AEE07F6E-D40A-403E-936B-9CA1950FC7B4}" destId="{0CAB5DBB-D30C-4A5C-858C-9BB780988079}" srcOrd="0" destOrd="0" presId="urn:microsoft.com/office/officeart/2005/8/layout/process3"/>
    <dgm:cxn modelId="{69F5DC35-8D31-407A-B7E0-511D8A7C24ED}" type="presOf" srcId="{F2DB028E-ED48-4F86-9D43-038F5A4A6891}" destId="{A6EE5A44-391F-413F-9C9E-930C6BBBC9AB}" srcOrd="1"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35653F5C-AD7E-497B-9D54-EB8CB2882F2A}" type="presOf" srcId="{E5CFA830-E9D0-4318-B93E-935629AD033B}" destId="{6B440D37-86E3-4AEC-ACEF-42A4D55A9FE9}" srcOrd="1" destOrd="0" presId="urn:microsoft.com/office/officeart/2005/8/layout/process3"/>
    <dgm:cxn modelId="{BD4AE260-AB04-49F6-A2EB-5321A4EBE9EB}" type="presOf" srcId="{F2DB028E-ED48-4F86-9D43-038F5A4A6891}" destId="{FAC9D217-058C-40C9-B679-A7212B266034}" srcOrd="0" destOrd="0" presId="urn:microsoft.com/office/officeart/2005/8/layout/process3"/>
    <dgm:cxn modelId="{C607B962-9B86-4508-B8FA-0CDCA3AEA457}" type="presOf" srcId="{E5CFA830-E9D0-4318-B93E-935629AD033B}" destId="{49B38C27-9E52-4259-A013-82654AB6A93F}" srcOrd="0" destOrd="0" presId="urn:microsoft.com/office/officeart/2005/8/layout/process3"/>
    <dgm:cxn modelId="{BDD79B50-0A7D-42E0-9D4A-6EC1F9D90DF4}" type="presOf" srcId="{563ED568-3905-4152-94A7-F24E62332A7E}" destId="{2D6A3E78-4C09-4038-9CB1-C474EA29B483}" srcOrd="1" destOrd="0" presId="urn:microsoft.com/office/officeart/2005/8/layout/process3"/>
    <dgm:cxn modelId="{0C161154-CAA2-4B9E-81F8-05F19063A0A0}" type="presOf" srcId="{759890BC-D0FB-4152-A7D0-FB4601583C23}" destId="{3BED73F4-ED4F-4436-8867-32395DF967E7}" srcOrd="0" destOrd="0" presId="urn:microsoft.com/office/officeart/2005/8/layout/process3"/>
    <dgm:cxn modelId="{6182E154-BAA1-4862-94EA-CB1322BCC3EC}" type="presOf" srcId="{4735F9FC-99D9-4170-AB49-BF68E9128479}" destId="{71330616-7E8A-4D92-AB6F-1FB7488A3B15}" srcOrd="0" destOrd="0" presId="urn:microsoft.com/office/officeart/2005/8/layout/process3"/>
    <dgm:cxn modelId="{2AAA0B77-4EB1-448A-A361-98BAA6D1169E}" type="presOf" srcId="{563ED568-3905-4152-94A7-F24E62332A7E}" destId="{AE44CE3B-B5A6-433D-BDC1-30435E6648AC}" srcOrd="0" destOrd="0" presId="urn:microsoft.com/office/officeart/2005/8/layout/process3"/>
    <dgm:cxn modelId="{1C25947C-B737-46CC-81F8-C2246F2C6558}" type="presOf" srcId="{1838D0D2-69A1-4CA3-81FE-6BDCD01755ED}" destId="{DC157997-0F02-40F7-BC77-EFFFE585612D}" srcOrd="1" destOrd="0" presId="urn:microsoft.com/office/officeart/2005/8/layout/process3"/>
    <dgm:cxn modelId="{8EDAF17E-F173-45F9-B61F-D1E3E89AA941}" type="presOf" srcId="{759890BC-D0FB-4152-A7D0-FB4601583C23}" destId="{43477C59-08DE-45C1-ABB6-02D4D1C6BE0B}" srcOrd="1" destOrd="0" presId="urn:microsoft.com/office/officeart/2005/8/layout/process3"/>
    <dgm:cxn modelId="{4BA7B787-9683-4DA0-A29D-C61F9008B7FB}" type="presOf" srcId="{8219E8D8-9F83-47E4-953B-481DD116CC7F}" destId="{F4EAB0C5-295B-45CC-8124-03C5AEA26913}" srcOrd="0" destOrd="0" presId="urn:microsoft.com/office/officeart/2005/8/layout/process3"/>
    <dgm:cxn modelId="{2E418A8B-8D73-4E98-9A7D-41DBDCD45563}" type="presOf" srcId="{2E9B588C-CF38-4CF8-BA8A-E5E8369F8ADF}" destId="{F3B3F845-D4EA-4EA6-9C44-6BDF7E8523E4}" srcOrd="0" destOrd="0" presId="urn:microsoft.com/office/officeart/2005/8/layout/process3"/>
    <dgm:cxn modelId="{2C13D297-7CE4-4D5B-8AD5-DE8C18EC542F}" type="presOf" srcId="{2E9B588C-CF38-4CF8-BA8A-E5E8369F8ADF}" destId="{D20C2311-34FD-4B9F-B1F6-976C486C6C74}" srcOrd="1"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BB08A2AB-4B58-4CFD-873F-A55AA147A457}" srcId="{4735F9FC-99D9-4170-AB49-BF68E9128479}" destId="{1838D0D2-69A1-4CA3-81FE-6BDCD01755ED}" srcOrd="1" destOrd="0" parTransId="{15B9EB97-C317-4683-B340-D5470DDE3189}" sibTransId="{2E9B588C-CF38-4CF8-BA8A-E5E8369F8ADF}"/>
    <dgm:cxn modelId="{F292F3BD-8E78-4055-A369-77C758AD1E8B}" type="presOf" srcId="{F521B3C0-F467-4B41-ADDE-18218D4C5020}" destId="{B60F7EF6-7E2B-4081-A9A7-FB514460581E}"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381E00EA-67DC-4414-8154-421B89CEC06C}" type="presOf" srcId="{F521B3C0-F467-4B41-ADDE-18218D4C5020}" destId="{4BA115B4-484D-4ED8-986E-AFE27D4643C7}"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81705BAA-1858-4450-8868-772AC17364C1}" type="presParOf" srcId="{71330616-7E8A-4D92-AB6F-1FB7488A3B15}" destId="{863EC9FF-13AE-4727-B922-981EE1B3005C}" srcOrd="0" destOrd="0" presId="urn:microsoft.com/office/officeart/2005/8/layout/process3"/>
    <dgm:cxn modelId="{495F5C9F-AB6E-41D8-A574-58768961FE1D}" type="presParOf" srcId="{863EC9FF-13AE-4727-B922-981EE1B3005C}" destId="{FAC9D217-058C-40C9-B679-A7212B266034}" srcOrd="0" destOrd="0" presId="urn:microsoft.com/office/officeart/2005/8/layout/process3"/>
    <dgm:cxn modelId="{AFA604FA-113E-429D-917E-193A1FCFE87E}" type="presParOf" srcId="{863EC9FF-13AE-4727-B922-981EE1B3005C}" destId="{A6EE5A44-391F-413F-9C9E-930C6BBBC9AB}" srcOrd="1" destOrd="0" presId="urn:microsoft.com/office/officeart/2005/8/layout/process3"/>
    <dgm:cxn modelId="{257AAB22-F978-4AF3-A7FD-4D03E6E3A6DC}" type="presParOf" srcId="{863EC9FF-13AE-4727-B922-981EE1B3005C}" destId="{3605D73C-7E3E-4818-B6BE-775942DAFC6D}" srcOrd="2" destOrd="0" presId="urn:microsoft.com/office/officeart/2005/8/layout/process3"/>
    <dgm:cxn modelId="{0D34A383-DE2C-4A2F-9B04-C8EB99874022}" type="presParOf" srcId="{71330616-7E8A-4D92-AB6F-1FB7488A3B15}" destId="{AE44CE3B-B5A6-433D-BDC1-30435E6648AC}" srcOrd="1" destOrd="0" presId="urn:microsoft.com/office/officeart/2005/8/layout/process3"/>
    <dgm:cxn modelId="{D91AB23B-A783-4802-A9DE-3CE5EE22BF1C}" type="presParOf" srcId="{AE44CE3B-B5A6-433D-BDC1-30435E6648AC}" destId="{2D6A3E78-4C09-4038-9CB1-C474EA29B483}" srcOrd="0" destOrd="0" presId="urn:microsoft.com/office/officeart/2005/8/layout/process3"/>
    <dgm:cxn modelId="{EECE1378-BC12-4F35-9EEE-764645375EC9}" type="presParOf" srcId="{71330616-7E8A-4D92-AB6F-1FB7488A3B15}" destId="{CC6A68EE-0994-49FC-8B21-731D3B43553B}" srcOrd="2" destOrd="0" presId="urn:microsoft.com/office/officeart/2005/8/layout/process3"/>
    <dgm:cxn modelId="{4521E7B0-C4B1-4A20-A2BD-ED81E657CC07}" type="presParOf" srcId="{CC6A68EE-0994-49FC-8B21-731D3B43553B}" destId="{CA4994A4-1878-43CD-8D19-54EAF5E3E384}" srcOrd="0" destOrd="0" presId="urn:microsoft.com/office/officeart/2005/8/layout/process3"/>
    <dgm:cxn modelId="{B9734AC6-6C1F-4CA1-A617-77E199EDC07B}" type="presParOf" srcId="{CC6A68EE-0994-49FC-8B21-731D3B43553B}" destId="{DC157997-0F02-40F7-BC77-EFFFE585612D}" srcOrd="1" destOrd="0" presId="urn:microsoft.com/office/officeart/2005/8/layout/process3"/>
    <dgm:cxn modelId="{D437FF7B-C1E1-4F45-9671-66FB59717429}" type="presParOf" srcId="{CC6A68EE-0994-49FC-8B21-731D3B43553B}" destId="{09735D09-130F-4010-90A0-AFCD88DF0461}" srcOrd="2" destOrd="0" presId="urn:microsoft.com/office/officeart/2005/8/layout/process3"/>
    <dgm:cxn modelId="{38DCAE0F-565D-436D-A163-341D5EA08F1E}" type="presParOf" srcId="{71330616-7E8A-4D92-AB6F-1FB7488A3B15}" destId="{F3B3F845-D4EA-4EA6-9C44-6BDF7E8523E4}" srcOrd="3" destOrd="0" presId="urn:microsoft.com/office/officeart/2005/8/layout/process3"/>
    <dgm:cxn modelId="{C36C35F8-830F-4FFA-91D5-1494FB3EA1DE}" type="presParOf" srcId="{F3B3F845-D4EA-4EA6-9C44-6BDF7E8523E4}" destId="{D20C2311-34FD-4B9F-B1F6-976C486C6C74}" srcOrd="0" destOrd="0" presId="urn:microsoft.com/office/officeart/2005/8/layout/process3"/>
    <dgm:cxn modelId="{49E6BF40-B5AB-4BB9-A350-46CAF0C5279C}" type="presParOf" srcId="{71330616-7E8A-4D92-AB6F-1FB7488A3B15}" destId="{21A9E7AC-2DC1-4414-9603-2FA5CCE60FCB}" srcOrd="4" destOrd="0" presId="urn:microsoft.com/office/officeart/2005/8/layout/process3"/>
    <dgm:cxn modelId="{8FE55812-DB83-491B-8177-BE3FB5402FD6}" type="presParOf" srcId="{21A9E7AC-2DC1-4414-9603-2FA5CCE60FCB}" destId="{3BED73F4-ED4F-4436-8867-32395DF967E7}" srcOrd="0" destOrd="0" presId="urn:microsoft.com/office/officeart/2005/8/layout/process3"/>
    <dgm:cxn modelId="{333DDC14-953D-40DB-914D-1D3E674747D7}" type="presParOf" srcId="{21A9E7AC-2DC1-4414-9603-2FA5CCE60FCB}" destId="{43477C59-08DE-45C1-ABB6-02D4D1C6BE0B}" srcOrd="1" destOrd="0" presId="urn:microsoft.com/office/officeart/2005/8/layout/process3"/>
    <dgm:cxn modelId="{ECB33B9F-A5DA-4059-9133-5AEF2FAB8A14}" type="presParOf" srcId="{21A9E7AC-2DC1-4414-9603-2FA5CCE60FCB}" destId="{F4EAB0C5-295B-45CC-8124-03C5AEA26913}" srcOrd="2" destOrd="0" presId="urn:microsoft.com/office/officeart/2005/8/layout/process3"/>
    <dgm:cxn modelId="{94E8904E-BC52-4A2E-81BC-4EA730F745EA}" type="presParOf" srcId="{71330616-7E8A-4D92-AB6F-1FB7488A3B15}" destId="{49B38C27-9E52-4259-A013-82654AB6A93F}" srcOrd="5" destOrd="0" presId="urn:microsoft.com/office/officeart/2005/8/layout/process3"/>
    <dgm:cxn modelId="{D154AD84-FACD-4939-BF1F-EDA650722913}" type="presParOf" srcId="{49B38C27-9E52-4259-A013-82654AB6A93F}" destId="{6B440D37-86E3-4AEC-ACEF-42A4D55A9FE9}" srcOrd="0" destOrd="0" presId="urn:microsoft.com/office/officeart/2005/8/layout/process3"/>
    <dgm:cxn modelId="{0B0AB0AC-EBA0-41E1-8904-39515F142E9F}" type="presParOf" srcId="{71330616-7E8A-4D92-AB6F-1FB7488A3B15}" destId="{A27A9E20-3DDE-459B-B4E0-4C7E56CC218D}" srcOrd="6" destOrd="0" presId="urn:microsoft.com/office/officeart/2005/8/layout/process3"/>
    <dgm:cxn modelId="{F8854796-637E-402C-A3BF-F92371873148}" type="presParOf" srcId="{A27A9E20-3DDE-459B-B4E0-4C7E56CC218D}" destId="{B60F7EF6-7E2B-4081-A9A7-FB514460581E}" srcOrd="0" destOrd="0" presId="urn:microsoft.com/office/officeart/2005/8/layout/process3"/>
    <dgm:cxn modelId="{8F61479D-9B96-4653-8E50-087842D3F12A}" type="presParOf" srcId="{A27A9E20-3DDE-459B-B4E0-4C7E56CC218D}" destId="{4BA115B4-484D-4ED8-986E-AFE27D4643C7}" srcOrd="1" destOrd="0" presId="urn:microsoft.com/office/officeart/2005/8/layout/process3"/>
    <dgm:cxn modelId="{12F166A8-EAB6-43BF-A0FA-8DB01777A301}"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BE0BEE0D-04D3-4F68-83E0-16A18C15513F}" type="presOf" srcId="{F2DB028E-ED48-4F86-9D43-038F5A4A6891}" destId="{A6EE5A44-391F-413F-9C9E-930C6BBBC9AB}" srcOrd="1" destOrd="0" presId="urn:microsoft.com/office/officeart/2005/8/layout/process3"/>
    <dgm:cxn modelId="{C21D3E22-7A57-4615-92CD-F4B3293EDC29}" type="presOf" srcId="{2E9B588C-CF38-4CF8-BA8A-E5E8369F8ADF}" destId="{68701596-3808-4F0C-9F00-9F88100A7A2C}" srcOrd="0" destOrd="0" presId="urn:microsoft.com/office/officeart/2005/8/layout/process3"/>
    <dgm:cxn modelId="{42DC162A-6E1C-4347-9AD7-8BFD17AEF457}" type="presOf" srcId="{4735F9FC-99D9-4170-AB49-BF68E9128479}" destId="{71330616-7E8A-4D92-AB6F-1FB7488A3B15}" srcOrd="0" destOrd="0" presId="urn:microsoft.com/office/officeart/2005/8/layout/process3"/>
    <dgm:cxn modelId="{72612C3B-D77D-41AA-98B7-5E0E4F2B12D9}" type="presOf" srcId="{BC7FAE0F-43F4-49B4-8352-202EA69B31F1}" destId="{3605D73C-7E3E-4818-B6BE-775942DAFC6D}" srcOrd="0" destOrd="0" presId="urn:microsoft.com/office/officeart/2005/8/layout/process3"/>
    <dgm:cxn modelId="{53CE473E-51B3-4E29-86A6-1D1EB9426C10}" type="presOf" srcId="{189CF955-8BEC-409A-8279-04C0FCC63722}" destId="{78724FF8-A2B8-4AD8-BE49-BBA30E0B102E}" srcOrd="1" destOrd="0" presId="urn:microsoft.com/office/officeart/2005/8/layout/process3"/>
    <dgm:cxn modelId="{5109125B-BA85-43D6-8C47-C6888F631184}" type="presOf" srcId="{1838D0D2-69A1-4CA3-81FE-6BDCD01755ED}" destId="{DC157997-0F02-40F7-BC77-EFFFE585612D}" srcOrd="1" destOrd="0" presId="urn:microsoft.com/office/officeart/2005/8/layout/process3"/>
    <dgm:cxn modelId="{A476775F-39E9-4568-94D1-549DDBF3C205}" type="presOf" srcId="{1838D0D2-69A1-4CA3-81FE-6BDCD01755ED}" destId="{CA4994A4-1878-43CD-8D19-54EAF5E3E384}" srcOrd="0" destOrd="0" presId="urn:microsoft.com/office/officeart/2005/8/layout/process3"/>
    <dgm:cxn modelId="{59BBA760-3CC5-4FE1-858B-3F4F937B5A4C}" type="presOf" srcId="{563ED568-3905-4152-94A7-F24E62332A7E}" destId="{2D6A3E78-4C09-4038-9CB1-C474EA29B483}" srcOrd="1" destOrd="0" presId="urn:microsoft.com/office/officeart/2005/8/layout/process3"/>
    <dgm:cxn modelId="{53C8F756-5EBB-4BFC-AB86-73A49F97274A}" type="presOf" srcId="{69F5C2CB-C74D-41A5-9E1E-BB5D593FC3A8}" destId="{4732F223-B9F1-4348-86ED-67F630824C96}" srcOrd="0" destOrd="0" presId="urn:microsoft.com/office/officeart/2005/8/layout/process3"/>
    <dgm:cxn modelId="{8453D880-BFB3-4CE0-86B9-0B37279F94EF}" type="presOf" srcId="{F2DB028E-ED48-4F86-9D43-038F5A4A6891}" destId="{FAC9D217-058C-40C9-B679-A7212B266034}" srcOrd="0"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88DD1DE6-EB27-49CF-824B-542D259B0D58}" type="presOf" srcId="{47CB07D2-62A9-4DAE-B20E-111C1AC2906F}" destId="{09735D09-130F-4010-90A0-AFCD88DF0461}" srcOrd="0" destOrd="0" presId="urn:microsoft.com/office/officeart/2005/8/layout/process3"/>
    <dgm:cxn modelId="{AE2144E6-9142-4292-B30E-BE029D846FF2}" type="presOf" srcId="{189CF955-8BEC-409A-8279-04C0FCC63722}" destId="{00EF6254-6E58-4376-AE79-61C7809C8EFD}" srcOrd="0" destOrd="0" presId="urn:microsoft.com/office/officeart/2005/8/layout/process3"/>
    <dgm:cxn modelId="{91D8D9E6-78A4-41BE-A779-9AD4B2461DBA}" type="presOf" srcId="{2E9B588C-CF38-4CF8-BA8A-E5E8369F8ADF}" destId="{BA43A460-1A64-47A4-AD16-52D2973CDE5B}" srcOrd="1"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9A6E86F7-1061-4159-A534-4B18E4E8F62D}" type="presOf" srcId="{563ED568-3905-4152-94A7-F24E62332A7E}" destId="{AE44CE3B-B5A6-433D-BDC1-30435E6648AC}"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EF327F0E-A648-48A7-A2D9-229CDDB935AF}" type="presParOf" srcId="{71330616-7E8A-4D92-AB6F-1FB7488A3B15}" destId="{863EC9FF-13AE-4727-B922-981EE1B3005C}" srcOrd="0" destOrd="0" presId="urn:microsoft.com/office/officeart/2005/8/layout/process3"/>
    <dgm:cxn modelId="{8D2BD547-CEBB-4CAF-A150-E3AE05E47E7E}" type="presParOf" srcId="{863EC9FF-13AE-4727-B922-981EE1B3005C}" destId="{FAC9D217-058C-40C9-B679-A7212B266034}" srcOrd="0" destOrd="0" presId="urn:microsoft.com/office/officeart/2005/8/layout/process3"/>
    <dgm:cxn modelId="{964EF117-7DC5-4F2B-94DE-A35171074264}" type="presParOf" srcId="{863EC9FF-13AE-4727-B922-981EE1B3005C}" destId="{A6EE5A44-391F-413F-9C9E-930C6BBBC9AB}" srcOrd="1" destOrd="0" presId="urn:microsoft.com/office/officeart/2005/8/layout/process3"/>
    <dgm:cxn modelId="{F22B8668-9FE1-4DF2-B5BF-FE0151EA3BF1}" type="presParOf" srcId="{863EC9FF-13AE-4727-B922-981EE1B3005C}" destId="{3605D73C-7E3E-4818-B6BE-775942DAFC6D}" srcOrd="2" destOrd="0" presId="urn:microsoft.com/office/officeart/2005/8/layout/process3"/>
    <dgm:cxn modelId="{B69D8E89-FA53-4573-98EA-F953E7A60214}" type="presParOf" srcId="{71330616-7E8A-4D92-AB6F-1FB7488A3B15}" destId="{AE44CE3B-B5A6-433D-BDC1-30435E6648AC}" srcOrd="1" destOrd="0" presId="urn:microsoft.com/office/officeart/2005/8/layout/process3"/>
    <dgm:cxn modelId="{80AF9197-C386-4AEE-9615-35682F69EAA8}" type="presParOf" srcId="{AE44CE3B-B5A6-433D-BDC1-30435E6648AC}" destId="{2D6A3E78-4C09-4038-9CB1-C474EA29B483}" srcOrd="0" destOrd="0" presId="urn:microsoft.com/office/officeart/2005/8/layout/process3"/>
    <dgm:cxn modelId="{16BA376B-AA3D-4CB4-937D-EC2C1650855D}" type="presParOf" srcId="{71330616-7E8A-4D92-AB6F-1FB7488A3B15}" destId="{CC6A68EE-0994-49FC-8B21-731D3B43553B}" srcOrd="2" destOrd="0" presId="urn:microsoft.com/office/officeart/2005/8/layout/process3"/>
    <dgm:cxn modelId="{E14644EF-E468-46A0-8CFA-21BDC2B52C8F}" type="presParOf" srcId="{CC6A68EE-0994-49FC-8B21-731D3B43553B}" destId="{CA4994A4-1878-43CD-8D19-54EAF5E3E384}" srcOrd="0" destOrd="0" presId="urn:microsoft.com/office/officeart/2005/8/layout/process3"/>
    <dgm:cxn modelId="{01A9D141-11EF-4479-8AFC-750FFE97C5D1}" type="presParOf" srcId="{CC6A68EE-0994-49FC-8B21-731D3B43553B}" destId="{DC157997-0F02-40F7-BC77-EFFFE585612D}" srcOrd="1" destOrd="0" presId="urn:microsoft.com/office/officeart/2005/8/layout/process3"/>
    <dgm:cxn modelId="{B023C184-C5A6-4228-B965-84079FEEC878}" type="presParOf" srcId="{CC6A68EE-0994-49FC-8B21-731D3B43553B}" destId="{09735D09-130F-4010-90A0-AFCD88DF0461}" srcOrd="2" destOrd="0" presId="urn:microsoft.com/office/officeart/2005/8/layout/process3"/>
    <dgm:cxn modelId="{41960A9A-D471-42CC-8A15-720D69E8AFE9}" type="presParOf" srcId="{71330616-7E8A-4D92-AB6F-1FB7488A3B15}" destId="{68701596-3808-4F0C-9F00-9F88100A7A2C}" srcOrd="3" destOrd="0" presId="urn:microsoft.com/office/officeart/2005/8/layout/process3"/>
    <dgm:cxn modelId="{FF90BEAC-C7C4-4188-80A9-EA4A47D69C0A}" type="presParOf" srcId="{68701596-3808-4F0C-9F00-9F88100A7A2C}" destId="{BA43A460-1A64-47A4-AD16-52D2973CDE5B}" srcOrd="0" destOrd="0" presId="urn:microsoft.com/office/officeart/2005/8/layout/process3"/>
    <dgm:cxn modelId="{D87789B0-C18C-4214-ABD3-822009F28C06}" type="presParOf" srcId="{71330616-7E8A-4D92-AB6F-1FB7488A3B15}" destId="{0B5C6FBE-0861-44B2-BB30-417915B9C5D7}" srcOrd="4" destOrd="0" presId="urn:microsoft.com/office/officeart/2005/8/layout/process3"/>
    <dgm:cxn modelId="{C2EC202A-2982-45D5-B780-35F218A95A53}" type="presParOf" srcId="{0B5C6FBE-0861-44B2-BB30-417915B9C5D7}" destId="{00EF6254-6E58-4376-AE79-61C7809C8EFD}" srcOrd="0" destOrd="0" presId="urn:microsoft.com/office/officeart/2005/8/layout/process3"/>
    <dgm:cxn modelId="{A2A85A2D-AA75-4A4D-8904-51486BCB0EF3}" type="presParOf" srcId="{0B5C6FBE-0861-44B2-BB30-417915B9C5D7}" destId="{78724FF8-A2B8-4AD8-BE49-BBA30E0B102E}" srcOrd="1" destOrd="0" presId="urn:microsoft.com/office/officeart/2005/8/layout/process3"/>
    <dgm:cxn modelId="{75C79411-A874-40DD-BEA9-940CA7AB7A49}"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07BDCA10-96C8-467F-B4FA-683FB7F47256}" srcId="{D7461CB3-0D19-4BA8-8AC1-D6AFBE0A592A}" destId="{37825505-43F1-46EE-B5D5-E16AABC45527}" srcOrd="0" destOrd="0" parTransId="{D92595D2-C753-4F69-A987-ADFB5DC06309}" sibTransId="{8D9A37E9-4439-47E4-A5D5-6E7BEC64C1B8}"/>
    <dgm:cxn modelId="{62B32A1C-1C15-4B6E-A50B-D806C3FE3A17}" type="presOf" srcId="{D7461CB3-0D19-4BA8-8AC1-D6AFBE0A592A}" destId="{8361B7DF-175B-4A8C-AE5F-A22F8005CB02}" srcOrd="0" destOrd="0" presId="urn:microsoft.com/office/officeart/2005/8/layout/process3"/>
    <dgm:cxn modelId="{BA838522-F16E-4DFE-9093-7B0366A03198}" type="presOf" srcId="{D7461CB3-0D19-4BA8-8AC1-D6AFBE0A592A}" destId="{2921033C-02DB-4BD2-89E8-9FE448BB63C9}" srcOrd="1" destOrd="0" presId="urn:microsoft.com/office/officeart/2005/8/layout/process3"/>
    <dgm:cxn modelId="{602509A1-BCF4-4DFD-8BB3-007245F78BDB}" type="presOf" srcId="{37825505-43F1-46EE-B5D5-E16AABC45527}" destId="{5A37B31B-92A6-4B8C-8EC6-79C60F510A69}" srcOrd="0" destOrd="0" presId="urn:microsoft.com/office/officeart/2005/8/layout/process3"/>
    <dgm:cxn modelId="{E3081DF4-A438-49C2-82C1-E2C04F06FEA4}"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0115D607-642D-4A44-8D83-A65A7F6C3867}" type="presParOf" srcId="{DBB6B28E-CD7F-46A0-BDAC-199473353B78}" destId="{CAE8AA46-FD53-45B8-8457-87F8FE08349F}" srcOrd="0" destOrd="0" presId="urn:microsoft.com/office/officeart/2005/8/layout/process3"/>
    <dgm:cxn modelId="{459551B4-7093-4623-8E21-E34936AC9622}" type="presParOf" srcId="{CAE8AA46-FD53-45B8-8457-87F8FE08349F}" destId="{8361B7DF-175B-4A8C-AE5F-A22F8005CB02}" srcOrd="0" destOrd="0" presId="urn:microsoft.com/office/officeart/2005/8/layout/process3"/>
    <dgm:cxn modelId="{5A05CFA6-4603-44F9-A2DD-914A126DA679}" type="presParOf" srcId="{CAE8AA46-FD53-45B8-8457-87F8FE08349F}" destId="{2921033C-02DB-4BD2-89E8-9FE448BB63C9}" srcOrd="1" destOrd="0" presId="urn:microsoft.com/office/officeart/2005/8/layout/process3"/>
    <dgm:cxn modelId="{7DF63108-D7C7-4611-A343-596A1AD36AB0}"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3CC2F23C-7EEF-4178-90F2-3658595C945A}" type="presOf" srcId="{BC7FAE0F-43F4-49B4-8352-202EA69B31F1}" destId="{3605D73C-7E3E-4818-B6BE-775942DAFC6D}" srcOrd="0" destOrd="0" presId="urn:microsoft.com/office/officeart/2005/8/layout/process3"/>
    <dgm:cxn modelId="{62ADA6A7-AA0F-43AD-B4F8-2E598CE2E7C4}" type="presOf" srcId="{F2DB028E-ED48-4F86-9D43-038F5A4A6891}" destId="{FAC9D217-058C-40C9-B679-A7212B26603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671B54D3-1824-4264-9778-E210A10B7FE9}" type="presOf" srcId="{F2DB028E-ED48-4F86-9D43-038F5A4A6891}" destId="{A6EE5A44-391F-413F-9C9E-930C6BBBC9AB}" srcOrd="1" destOrd="0" presId="urn:microsoft.com/office/officeart/2005/8/layout/process3"/>
    <dgm:cxn modelId="{8D98FED4-A2EE-4DA2-8C87-D560E37A5E8A}" type="presOf" srcId="{4735F9FC-99D9-4170-AB49-BF68E9128479}" destId="{71330616-7E8A-4D92-AB6F-1FB7488A3B15}"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056B0B1-C91C-438C-B3C2-A1E89FBA69CC}" type="presParOf" srcId="{71330616-7E8A-4D92-AB6F-1FB7488A3B15}" destId="{863EC9FF-13AE-4727-B922-981EE1B3005C}" srcOrd="0" destOrd="0" presId="urn:microsoft.com/office/officeart/2005/8/layout/process3"/>
    <dgm:cxn modelId="{2EA825C1-5D14-4C50-B72C-B0B35AFFA327}" type="presParOf" srcId="{863EC9FF-13AE-4727-B922-981EE1B3005C}" destId="{FAC9D217-058C-40C9-B679-A7212B266034}" srcOrd="0" destOrd="0" presId="urn:microsoft.com/office/officeart/2005/8/layout/process3"/>
    <dgm:cxn modelId="{895487A1-04E9-4CA8-A54D-C7497F76EF37}" type="presParOf" srcId="{863EC9FF-13AE-4727-B922-981EE1B3005C}" destId="{A6EE5A44-391F-413F-9C9E-930C6BBBC9AB}" srcOrd="1" destOrd="0" presId="urn:microsoft.com/office/officeart/2005/8/layout/process3"/>
    <dgm:cxn modelId="{8B74297A-2044-41A8-B93A-78D71064A3D1}"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584" y="9508"/>
          <a:ext cx="1174927"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ControlAccesos</a:t>
          </a:r>
          <a:endParaRPr lang="es-CO" sz="800" kern="1200"/>
        </a:p>
      </dsp:txBody>
      <dsp:txXfrm>
        <a:off x="2584" y="9508"/>
        <a:ext cx="1174927" cy="230400"/>
      </dsp:txXfrm>
    </dsp:sp>
    <dsp:sp modelId="{3605D73C-7E3E-4818-B6BE-775942DAFC6D}">
      <dsp:nvSpPr>
        <dsp:cNvPr id="0" name=""/>
        <dsp:cNvSpPr/>
      </dsp:nvSpPr>
      <dsp:spPr>
        <a:xfrm>
          <a:off x="243231"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 el sistema estará en capacidad de controlar los accesos y establecer conexiones seguras</a:t>
          </a:r>
        </a:p>
      </dsp:txBody>
      <dsp:txXfrm>
        <a:off x="277643" y="274321"/>
        <a:ext cx="1106103" cy="2226176"/>
      </dsp:txXfrm>
    </dsp:sp>
    <dsp:sp modelId="{AE44CE3B-B5A6-433D-BDC1-30435E6648AC}">
      <dsp:nvSpPr>
        <dsp:cNvPr id="0" name=""/>
        <dsp:cNvSpPr/>
      </dsp:nvSpPr>
      <dsp:spPr>
        <a:xfrm>
          <a:off x="1355625" y="-21552"/>
          <a:ext cx="377603" cy="29252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355625" y="36952"/>
        <a:ext cx="289846" cy="175514"/>
      </dsp:txXfrm>
    </dsp:sp>
    <dsp:sp modelId="{B84ECBD3-01AB-4298-9540-8147A29C0434}">
      <dsp:nvSpPr>
        <dsp:cNvPr id="0" name=""/>
        <dsp:cNvSpPr/>
      </dsp:nvSpPr>
      <dsp:spPr>
        <a:xfrm>
          <a:off x="1889970" y="9508"/>
          <a:ext cx="1174927"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CO" sz="800" kern="1200"/>
            <a:t>AccesoSistema</a:t>
          </a:r>
        </a:p>
      </dsp:txBody>
      <dsp:txXfrm>
        <a:off x="1889970" y="9508"/>
        <a:ext cx="1174927" cy="230400"/>
      </dsp:txXfrm>
    </dsp:sp>
    <dsp:sp modelId="{8B035357-FFC0-4D2F-A0FB-D9B5ED03A0A4}">
      <dsp:nvSpPr>
        <dsp:cNvPr id="0" name=""/>
        <dsp:cNvSpPr/>
      </dsp:nvSpPr>
      <dsp:spPr>
        <a:xfrm>
          <a:off x="2130617"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Symbol" panose="05050102010706020507" pitchFamily="18" charset="2"/>
            <a:buChar char=""/>
          </a:pPr>
          <a:r>
            <a:rPr lang="es-CO" sz="800" kern="1200"/>
            <a:t>el acceso  al sistema se permitira utilizando certificados y protocolos de seguridad (tokens) estandar que proporcionen seguridad al front de la aplicacion.</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metodo:</a:t>
          </a:r>
        </a:p>
        <a:p>
          <a:pPr marL="57150" lvl="1" indent="-57150" algn="l" defTabSz="355600">
            <a:lnSpc>
              <a:spcPct val="90000"/>
            </a:lnSpc>
            <a:spcBef>
              <a:spcPct val="0"/>
            </a:spcBef>
            <a:spcAft>
              <a:spcPct val="15000"/>
            </a:spcAft>
            <a:buFont typeface="Symbol" panose="05050102010706020507" pitchFamily="18" charset="2"/>
            <a:buChar char=""/>
          </a:pPr>
          <a:r>
            <a:rPr lang="es-CO" sz="800" kern="1200"/>
            <a:t>keycloak + Oauth2</a:t>
          </a:r>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Font typeface="Symbol" panose="05050102010706020507" pitchFamily="18" charset="2"/>
            <a:buChar char=""/>
          </a:pPr>
          <a:endParaRPr lang="es-CO" sz="800" kern="1200"/>
        </a:p>
        <a:p>
          <a:pPr marL="57150" lvl="1" indent="-57150" algn="l" defTabSz="355600">
            <a:lnSpc>
              <a:spcPct val="90000"/>
            </a:lnSpc>
            <a:spcBef>
              <a:spcPct val="0"/>
            </a:spcBef>
            <a:spcAft>
              <a:spcPct val="15000"/>
            </a:spcAft>
            <a:buChar char="•"/>
          </a:pPr>
          <a:r>
            <a:rPr lang="es-CO" sz="800" kern="1200"/>
            <a:t>Se utilizará método criptográfico HASH MD5  para gestion de las contraseñas del sistema.</a:t>
          </a:r>
        </a:p>
      </dsp:txBody>
      <dsp:txXfrm>
        <a:off x="2165029" y="274321"/>
        <a:ext cx="1106103" cy="2226176"/>
      </dsp:txXfrm>
    </dsp:sp>
    <dsp:sp modelId="{E5861474-67AF-4789-A4E1-2A8428EB5959}">
      <dsp:nvSpPr>
        <dsp:cNvPr id="0" name=""/>
        <dsp:cNvSpPr/>
      </dsp:nvSpPr>
      <dsp:spPr>
        <a:xfrm>
          <a:off x="3243011" y="-21552"/>
          <a:ext cx="377603" cy="292522"/>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243011" y="36952"/>
        <a:ext cx="289846" cy="175514"/>
      </dsp:txXfrm>
    </dsp:sp>
    <dsp:sp modelId="{AFD828BF-13EA-4A30-82EF-94D3CE706000}">
      <dsp:nvSpPr>
        <dsp:cNvPr id="0" name=""/>
        <dsp:cNvSpPr/>
      </dsp:nvSpPr>
      <dsp:spPr>
        <a:xfrm>
          <a:off x="3777356" y="9508"/>
          <a:ext cx="1174927"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validarIntentosIngreso</a:t>
          </a:r>
          <a:endParaRPr lang="es-CO" sz="800" kern="1200"/>
        </a:p>
      </dsp:txBody>
      <dsp:txXfrm>
        <a:off x="3777356" y="9508"/>
        <a:ext cx="1174927" cy="230400"/>
      </dsp:txXfrm>
    </dsp:sp>
    <dsp:sp modelId="{F30D5423-D3DC-4D84-9295-E80A71FDABE7}">
      <dsp:nvSpPr>
        <dsp:cNvPr id="0" name=""/>
        <dsp:cNvSpPr/>
      </dsp:nvSpPr>
      <dsp:spPr>
        <a:xfrm>
          <a:off x="4018003" y="239909"/>
          <a:ext cx="1174927" cy="2295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validan los intentos de ingreso al sistema</a:t>
          </a:r>
        </a:p>
        <a:p>
          <a:pPr marL="57150" lvl="1" indent="-57150" algn="l" defTabSz="355600">
            <a:lnSpc>
              <a:spcPct val="90000"/>
            </a:lnSpc>
            <a:spcBef>
              <a:spcPct val="0"/>
            </a:spcBef>
            <a:spcAft>
              <a:spcPct val="15000"/>
            </a:spcAft>
            <a:buChar char="•"/>
          </a:pPr>
          <a:r>
            <a:rPr lang="es-CO" sz="800" kern="1200"/>
            <a:t>accede: el usuario ingresará al sistema </a:t>
          </a:r>
        </a:p>
        <a:p>
          <a:pPr marL="57150" lvl="1" indent="-57150" algn="l" defTabSz="355600">
            <a:lnSpc>
              <a:spcPct val="90000"/>
            </a:lnSpc>
            <a:spcBef>
              <a:spcPct val="0"/>
            </a:spcBef>
            <a:spcAft>
              <a:spcPct val="15000"/>
            </a:spcAft>
            <a:buChar char="•"/>
          </a:pPr>
          <a:r>
            <a:rPr lang="es-CO" sz="800" kern="1200"/>
            <a:t>intentos fallidos: si los intentos de ingreso son superiores a 3 veces, se genera una alerta al administrador del sistema y no se permiten mas intentos</a:t>
          </a:r>
        </a:p>
      </dsp:txBody>
      <dsp:txXfrm>
        <a:off x="4052415" y="274321"/>
        <a:ext cx="1106103" cy="22261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4870"/>
          <a:ext cx="3045157" cy="3887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conexionSegura</a:t>
          </a:r>
          <a:endParaRPr lang="es-CO" sz="900" kern="1200"/>
        </a:p>
      </dsp:txBody>
      <dsp:txXfrm>
        <a:off x="0" y="44870"/>
        <a:ext cx="3045157" cy="259200"/>
      </dsp:txXfrm>
    </dsp:sp>
    <dsp:sp modelId="{3605D73C-7E3E-4818-B6BE-775942DAFC6D}">
      <dsp:nvSpPr>
        <dsp:cNvPr id="0" name=""/>
        <dsp:cNvSpPr/>
      </dsp:nvSpPr>
      <dsp:spPr>
        <a:xfrm>
          <a:off x="623706" y="304069"/>
          <a:ext cx="3045157" cy="550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la conexion en el front sera HTTPS usando certificados SSL para establecer una interfaz segura, proporcionando confianza.</a:t>
          </a:r>
          <a:endParaRPr lang="es-CO" sz="900" b="0" kern="1200"/>
        </a:p>
      </dsp:txBody>
      <dsp:txXfrm>
        <a:off x="639838" y="320201"/>
        <a:ext cx="3012893" cy="51853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0FDB92E01F794D9DFE592DC4E523F3" ma:contentTypeVersion="5" ma:contentTypeDescription="Create a new document." ma:contentTypeScope="" ma:versionID="d20d180cb31119f5aeeda99e7e266343">
  <xsd:schema xmlns:xsd="http://www.w3.org/2001/XMLSchema" xmlns:xs="http://www.w3.org/2001/XMLSchema" xmlns:p="http://schemas.microsoft.com/office/2006/metadata/properties" xmlns:ns3="80308cd5-5164-4dd1-8689-40701f82984f" xmlns:ns4="40ac69f4-f829-436d-8f54-b9b5cc3ffaf9" targetNamespace="http://schemas.microsoft.com/office/2006/metadata/properties" ma:root="true" ma:fieldsID="a03543c3ae1a9aeedb8ebe39821724fd" ns3:_="" ns4:_="">
    <xsd:import namespace="80308cd5-5164-4dd1-8689-40701f82984f"/>
    <xsd:import namespace="40ac69f4-f829-436d-8f54-b9b5cc3ffa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308cd5-5164-4dd1-8689-40701f8298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ac69f4-f829-436d-8f54-b9b5cc3ffa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83F23B-68E1-4F34-9413-F445AE79F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308cd5-5164-4dd1-8689-40701f82984f"/>
    <ds:schemaRef ds:uri="40ac69f4-f829-436d-8f54-b9b5cc3ff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95AB61-7BF0-460A-8EC9-79181F0BE86E}">
  <ds:schemaRefs>
    <ds:schemaRef ds:uri="http://schemas.openxmlformats.org/officeDocument/2006/bibliography"/>
  </ds:schemaRefs>
</ds:datastoreItem>
</file>

<file path=customXml/itemProps3.xml><?xml version="1.0" encoding="utf-8"?>
<ds:datastoreItem xmlns:ds="http://schemas.openxmlformats.org/officeDocument/2006/customXml" ds:itemID="{86089443-A3CA-4065-AB7F-BBAAB397CA13}">
  <ds:schemaRefs>
    <ds:schemaRef ds:uri="http://schemas.microsoft.com/sharepoint/v3/contenttype/forms"/>
  </ds:schemaRefs>
</ds:datastoreItem>
</file>

<file path=customXml/itemProps4.xml><?xml version="1.0" encoding="utf-8"?>
<ds:datastoreItem xmlns:ds="http://schemas.openxmlformats.org/officeDocument/2006/customXml" ds:itemID="{6B128F26-DA53-44EE-926D-92C891C2F7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2527</TotalTime>
  <Pages>95</Pages>
  <Words>11740</Words>
  <Characters>64571</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9</cp:revision>
  <cp:lastPrinted>2007-12-04T21:07:00Z</cp:lastPrinted>
  <dcterms:created xsi:type="dcterms:W3CDTF">2020-10-28T17:00:00Z</dcterms:created>
  <dcterms:modified xsi:type="dcterms:W3CDTF">2020-11-03T22:36:00Z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0x010100900FDB92E01F794D9DFE592DC4E523F3</vt:lpwstr>
  </property>
  <property fmtid="{D5CDD505-2E9C-101B-9397-08002B2CF9AE}" pid="4" name="Target Audiences">
    <vt:lpwstr/>
  </property>
</Properties>
</file>